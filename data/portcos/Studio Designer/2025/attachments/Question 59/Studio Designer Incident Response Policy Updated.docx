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9C0316" w:rsidR="00A16900" w:rsidP="00A16900" w:rsidRDefault="00A16900" w14:paraId="296CE12E" w14:textId="77777777">
      <w:pPr>
        <w:widowControl w:val="0"/>
        <w:autoSpaceDE w:val="0"/>
        <w:autoSpaceDN w:val="0"/>
        <w:adjustRightInd w:val="0"/>
        <w:rPr>
          <w:rFonts w:ascii="AvenirNext LT Pro Thin" w:hAnsi="AvenirNext LT Pro Thin"/>
          <w:color w:val="202A40"/>
          <w:sz w:val="48"/>
          <w:szCs w:val="48"/>
        </w:rPr>
      </w:pPr>
      <w:r w:rsidRPr="009C0316">
        <w:rPr>
          <w:rFonts w:ascii="AvenirNext LT Pro Thin" w:hAnsi="AvenirNext LT Pro Thin"/>
          <w:color w:val="202A40"/>
          <w:sz w:val="48"/>
          <w:szCs w:val="48"/>
        </w:rPr>
        <w:t>Studio Designer</w:t>
      </w:r>
    </w:p>
    <w:p w:rsidRPr="009C0316" w:rsidR="009C0316" w:rsidP="009C0316" w:rsidRDefault="00D44367" w14:paraId="5107775A" w14:textId="23EF70CF">
      <w:pPr>
        <w:widowControl w:val="0"/>
        <w:tabs>
          <w:tab w:val="left" w:pos="1080"/>
        </w:tabs>
        <w:autoSpaceDE w:val="0"/>
        <w:autoSpaceDN w:val="0"/>
        <w:adjustRightInd w:val="0"/>
        <w:rPr>
          <w:rFonts w:ascii="AvenirNext LT Pro Light" w:hAnsi="AvenirNext LT Pro Light" w:cs="Times New Roman (Body CS)"/>
          <w:color w:val="202A40"/>
          <w:spacing w:val="40"/>
        </w:rPr>
      </w:pPr>
      <w:r>
        <w:rPr>
          <w:rFonts w:ascii="AvenirNext LT Pro Light" w:hAnsi="AvenirNext LT Pro Light" w:cs="Times New Roman (Body CS)"/>
          <w:color w:val="202A40"/>
          <w:spacing w:val="40"/>
        </w:rPr>
        <w:t xml:space="preserve">INCIDENT </w:t>
      </w:r>
      <w:r w:rsidR="000D6AB3">
        <w:rPr>
          <w:rFonts w:ascii="AvenirNext LT Pro Light" w:hAnsi="AvenirNext LT Pro Light" w:cs="Times New Roman (Body CS)"/>
          <w:color w:val="202A40"/>
          <w:spacing w:val="40"/>
        </w:rPr>
        <w:t>RESPONSE</w:t>
      </w:r>
      <w:r w:rsidR="00650326">
        <w:rPr>
          <w:rFonts w:ascii="AvenirNext LT Pro Light" w:hAnsi="AvenirNext LT Pro Light" w:cs="Times New Roman (Body CS)"/>
          <w:color w:val="202A40"/>
          <w:spacing w:val="40"/>
        </w:rPr>
        <w:t xml:space="preserve"> </w:t>
      </w:r>
      <w:r w:rsidR="00D53BD5">
        <w:rPr>
          <w:rFonts w:ascii="AvenirNext LT Pro Light" w:hAnsi="AvenirNext LT Pro Light" w:cs="Times New Roman (Body CS)"/>
          <w:color w:val="202A40"/>
          <w:spacing w:val="40"/>
        </w:rPr>
        <w:t>POLICY</w:t>
      </w:r>
    </w:p>
    <w:p w:rsidR="007F0332" w:rsidP="2A5CDD63" w:rsidRDefault="002749E0" w14:paraId="50856630" w14:textId="509C08EB">
      <w:pPr>
        <w:widowControl w:val="0"/>
      </w:pPr>
      <w:r>
        <w:br/>
      </w:r>
    </w:p>
    <w:sdt>
      <w:sdtPr>
        <w:id w:val="437502158"/>
        <w:docPartObj>
          <w:docPartGallery w:val="Table of Contents"/>
          <w:docPartUnique/>
        </w:docPartObj>
      </w:sdtPr>
      <w:sdtContent>
        <w:p w:rsidR="007F0332" w:rsidP="2A5CDD63" w:rsidRDefault="002749E0" w14:paraId="5DD05BBB" w14:textId="03EC5440">
          <w:pPr>
            <w:pStyle w:val="TOC1"/>
            <w:tabs>
              <w:tab w:val="right" w:leader="dot" w:pos="8640"/>
            </w:tabs>
            <w:bidi w:val="0"/>
            <w:rPr>
              <w:rStyle w:val="Hyperlink"/>
            </w:rPr>
          </w:pPr>
          <w:r>
            <w:fldChar w:fldCharType="begin"/>
          </w:r>
          <w:r>
            <w:instrText xml:space="preserve">TOC \o "1-2" \z \u \h</w:instrText>
          </w:r>
          <w:r>
            <w:fldChar w:fldCharType="separate"/>
          </w:r>
          <w:hyperlink w:anchor="_Toc603965926">
            <w:r w:rsidRPr="5F9EE39C" w:rsidR="5F9EE39C">
              <w:rPr>
                <w:rStyle w:val="Hyperlink"/>
              </w:rPr>
              <w:t>Overview</w:t>
            </w:r>
            <w:r>
              <w:tab/>
            </w:r>
            <w:r>
              <w:fldChar w:fldCharType="begin"/>
            </w:r>
            <w:r>
              <w:instrText xml:space="preserve">PAGEREF _Toc603965926 \h</w:instrText>
            </w:r>
            <w:r>
              <w:fldChar w:fldCharType="separate"/>
            </w:r>
            <w:r w:rsidRPr="5F9EE39C" w:rsidR="5F9EE39C">
              <w:rPr>
                <w:rStyle w:val="Hyperlink"/>
              </w:rPr>
              <w:t>1</w:t>
            </w:r>
            <w:r>
              <w:fldChar w:fldCharType="end"/>
            </w:r>
          </w:hyperlink>
        </w:p>
        <w:p w:rsidR="5F9EE39C" w:rsidP="5F9EE39C" w:rsidRDefault="5F9EE39C" w14:paraId="64915BA9" w14:textId="710FD2A9">
          <w:pPr>
            <w:pStyle w:val="TOC1"/>
            <w:tabs>
              <w:tab w:val="right" w:leader="dot" w:pos="8640"/>
            </w:tabs>
            <w:bidi w:val="0"/>
            <w:rPr>
              <w:rStyle w:val="Hyperlink"/>
            </w:rPr>
          </w:pPr>
          <w:hyperlink w:anchor="_Toc450196648">
            <w:r w:rsidRPr="5F9EE39C" w:rsidR="5F9EE39C">
              <w:rPr>
                <w:rStyle w:val="Hyperlink"/>
              </w:rPr>
              <w:t>Detect</w:t>
            </w:r>
            <w:r>
              <w:tab/>
            </w:r>
            <w:r>
              <w:fldChar w:fldCharType="begin"/>
            </w:r>
            <w:r>
              <w:instrText xml:space="preserve">PAGEREF _Toc450196648 \h</w:instrText>
            </w:r>
            <w:r>
              <w:fldChar w:fldCharType="separate"/>
            </w:r>
            <w:r w:rsidRPr="5F9EE39C" w:rsidR="5F9EE39C">
              <w:rPr>
                <w:rStyle w:val="Hyperlink"/>
              </w:rPr>
              <w:t>3</w:t>
            </w:r>
            <w:r>
              <w:fldChar w:fldCharType="end"/>
            </w:r>
          </w:hyperlink>
        </w:p>
        <w:p w:rsidR="5F9EE39C" w:rsidP="5F9EE39C" w:rsidRDefault="5F9EE39C" w14:paraId="5E64241E" w14:textId="614EC7D3">
          <w:pPr>
            <w:pStyle w:val="TOC1"/>
            <w:tabs>
              <w:tab w:val="right" w:leader="dot" w:pos="8640"/>
            </w:tabs>
            <w:bidi w:val="0"/>
            <w:rPr>
              <w:rStyle w:val="Hyperlink"/>
            </w:rPr>
          </w:pPr>
          <w:hyperlink w:anchor="_Toc1112651321">
            <w:r w:rsidRPr="5F9EE39C" w:rsidR="5F9EE39C">
              <w:rPr>
                <w:rStyle w:val="Hyperlink"/>
              </w:rPr>
              <w:t>Open communications</w:t>
            </w:r>
            <w:r>
              <w:tab/>
            </w:r>
            <w:r>
              <w:fldChar w:fldCharType="begin"/>
            </w:r>
            <w:r>
              <w:instrText xml:space="preserve">PAGEREF _Toc1112651321 \h</w:instrText>
            </w:r>
            <w:r>
              <w:fldChar w:fldCharType="separate"/>
            </w:r>
            <w:r w:rsidRPr="5F9EE39C" w:rsidR="5F9EE39C">
              <w:rPr>
                <w:rStyle w:val="Hyperlink"/>
              </w:rPr>
              <w:t>3</w:t>
            </w:r>
            <w:r>
              <w:fldChar w:fldCharType="end"/>
            </w:r>
          </w:hyperlink>
        </w:p>
        <w:p w:rsidR="5F9EE39C" w:rsidP="5F9EE39C" w:rsidRDefault="5F9EE39C" w14:paraId="37820747" w14:textId="7A8FBA35">
          <w:pPr>
            <w:pStyle w:val="TOC1"/>
            <w:tabs>
              <w:tab w:val="right" w:leader="dot" w:pos="8640"/>
            </w:tabs>
            <w:bidi w:val="0"/>
            <w:rPr>
              <w:rStyle w:val="Hyperlink"/>
            </w:rPr>
          </w:pPr>
          <w:hyperlink w:anchor="_Toc1066621829">
            <w:r w:rsidRPr="5F9EE39C" w:rsidR="5F9EE39C">
              <w:rPr>
                <w:rStyle w:val="Hyperlink"/>
              </w:rPr>
              <w:t>Assess</w:t>
            </w:r>
            <w:r>
              <w:tab/>
            </w:r>
            <w:r>
              <w:fldChar w:fldCharType="begin"/>
            </w:r>
            <w:r>
              <w:instrText xml:space="preserve">PAGEREF _Toc1066621829 \h</w:instrText>
            </w:r>
            <w:r>
              <w:fldChar w:fldCharType="separate"/>
            </w:r>
            <w:r w:rsidRPr="5F9EE39C" w:rsidR="5F9EE39C">
              <w:rPr>
                <w:rStyle w:val="Hyperlink"/>
              </w:rPr>
              <w:t>4</w:t>
            </w:r>
            <w:r>
              <w:fldChar w:fldCharType="end"/>
            </w:r>
          </w:hyperlink>
        </w:p>
        <w:p w:rsidR="5F9EE39C" w:rsidP="5F9EE39C" w:rsidRDefault="5F9EE39C" w14:paraId="31A86410" w14:textId="68E7E5AA">
          <w:pPr>
            <w:pStyle w:val="TOC1"/>
            <w:tabs>
              <w:tab w:val="right" w:leader="dot" w:pos="8640"/>
            </w:tabs>
            <w:bidi w:val="0"/>
            <w:rPr>
              <w:rStyle w:val="Hyperlink"/>
            </w:rPr>
          </w:pPr>
          <w:hyperlink w:anchor="_Toc944738620">
            <w:r w:rsidRPr="5F9EE39C" w:rsidR="5F9EE39C">
              <w:rPr>
                <w:rStyle w:val="Hyperlink"/>
              </w:rPr>
              <w:t>Send initial communications</w:t>
            </w:r>
            <w:r>
              <w:tab/>
            </w:r>
            <w:r>
              <w:fldChar w:fldCharType="begin"/>
            </w:r>
            <w:r>
              <w:instrText xml:space="preserve">PAGEREF _Toc944738620 \h</w:instrText>
            </w:r>
            <w:r>
              <w:fldChar w:fldCharType="separate"/>
            </w:r>
            <w:r w:rsidRPr="5F9EE39C" w:rsidR="5F9EE39C">
              <w:rPr>
                <w:rStyle w:val="Hyperlink"/>
              </w:rPr>
              <w:t>5</w:t>
            </w:r>
            <w:r>
              <w:fldChar w:fldCharType="end"/>
            </w:r>
          </w:hyperlink>
        </w:p>
        <w:p w:rsidR="5F9EE39C" w:rsidP="5F9EE39C" w:rsidRDefault="5F9EE39C" w14:paraId="7B0F4AEE" w14:textId="1CE36BFE">
          <w:pPr>
            <w:pStyle w:val="TOC1"/>
            <w:tabs>
              <w:tab w:val="right" w:leader="dot" w:pos="8640"/>
            </w:tabs>
            <w:bidi w:val="0"/>
            <w:rPr>
              <w:rStyle w:val="Hyperlink"/>
            </w:rPr>
          </w:pPr>
          <w:hyperlink w:anchor="_Toc520829221">
            <w:r w:rsidRPr="5F9EE39C" w:rsidR="5F9EE39C">
              <w:rPr>
                <w:rStyle w:val="Hyperlink"/>
              </w:rPr>
              <w:t>Escalate</w:t>
            </w:r>
            <w:r>
              <w:tab/>
            </w:r>
            <w:r>
              <w:fldChar w:fldCharType="begin"/>
            </w:r>
            <w:r>
              <w:instrText xml:space="preserve">PAGEREF _Toc520829221 \h</w:instrText>
            </w:r>
            <w:r>
              <w:fldChar w:fldCharType="separate"/>
            </w:r>
            <w:r w:rsidRPr="5F9EE39C" w:rsidR="5F9EE39C">
              <w:rPr>
                <w:rStyle w:val="Hyperlink"/>
              </w:rPr>
              <w:t>6</w:t>
            </w:r>
            <w:r>
              <w:fldChar w:fldCharType="end"/>
            </w:r>
          </w:hyperlink>
        </w:p>
        <w:p w:rsidR="5F9EE39C" w:rsidP="5F9EE39C" w:rsidRDefault="5F9EE39C" w14:paraId="42A97BEC" w14:textId="1C816BCC">
          <w:pPr>
            <w:pStyle w:val="TOC1"/>
            <w:tabs>
              <w:tab w:val="right" w:leader="dot" w:pos="8640"/>
            </w:tabs>
            <w:bidi w:val="0"/>
            <w:rPr>
              <w:rStyle w:val="Hyperlink"/>
            </w:rPr>
          </w:pPr>
          <w:hyperlink w:anchor="_Toc484282816">
            <w:r w:rsidRPr="5F9EE39C" w:rsidR="5F9EE39C">
              <w:rPr>
                <w:rStyle w:val="Hyperlink"/>
              </w:rPr>
              <w:t>Delegate</w:t>
            </w:r>
            <w:r>
              <w:tab/>
            </w:r>
            <w:r>
              <w:fldChar w:fldCharType="begin"/>
            </w:r>
            <w:r>
              <w:instrText xml:space="preserve">PAGEREF _Toc484282816 \h</w:instrText>
            </w:r>
            <w:r>
              <w:fldChar w:fldCharType="separate"/>
            </w:r>
            <w:r w:rsidRPr="5F9EE39C" w:rsidR="5F9EE39C">
              <w:rPr>
                <w:rStyle w:val="Hyperlink"/>
              </w:rPr>
              <w:t>6</w:t>
            </w:r>
            <w:r>
              <w:fldChar w:fldCharType="end"/>
            </w:r>
          </w:hyperlink>
        </w:p>
        <w:p w:rsidR="5F9EE39C" w:rsidP="5F9EE39C" w:rsidRDefault="5F9EE39C" w14:paraId="3A8B784C" w14:textId="1AE50079">
          <w:pPr>
            <w:pStyle w:val="TOC1"/>
            <w:tabs>
              <w:tab w:val="right" w:leader="dot" w:pos="8640"/>
            </w:tabs>
            <w:bidi w:val="0"/>
            <w:rPr>
              <w:rStyle w:val="Hyperlink"/>
            </w:rPr>
          </w:pPr>
          <w:hyperlink w:anchor="_Toc339957544">
            <w:r w:rsidRPr="5F9EE39C" w:rsidR="5F9EE39C">
              <w:rPr>
                <w:rStyle w:val="Hyperlink"/>
              </w:rPr>
              <w:t>Resolve</w:t>
            </w:r>
            <w:r>
              <w:tab/>
            </w:r>
            <w:r>
              <w:fldChar w:fldCharType="begin"/>
            </w:r>
            <w:r>
              <w:instrText xml:space="preserve">PAGEREF _Toc339957544 \h</w:instrText>
            </w:r>
            <w:r>
              <w:fldChar w:fldCharType="separate"/>
            </w:r>
            <w:r w:rsidRPr="5F9EE39C" w:rsidR="5F9EE39C">
              <w:rPr>
                <w:rStyle w:val="Hyperlink"/>
              </w:rPr>
              <w:t>7</w:t>
            </w:r>
            <w:r>
              <w:fldChar w:fldCharType="end"/>
            </w:r>
          </w:hyperlink>
        </w:p>
        <w:p w:rsidR="5F9EE39C" w:rsidP="5F9EE39C" w:rsidRDefault="5F9EE39C" w14:paraId="6E21F185" w14:textId="01632ED6">
          <w:pPr>
            <w:pStyle w:val="TOC2"/>
            <w:tabs>
              <w:tab w:val="right" w:leader="dot" w:pos="8640"/>
            </w:tabs>
            <w:bidi w:val="0"/>
            <w:rPr>
              <w:rStyle w:val="Hyperlink"/>
            </w:rPr>
          </w:pPr>
          <w:hyperlink w:anchor="_Toc29496024">
            <w:r w:rsidRPr="5F9EE39C" w:rsidR="5F9EE39C">
              <w:rPr>
                <w:rStyle w:val="Hyperlink"/>
              </w:rPr>
              <w:t>Appendix A</w:t>
            </w:r>
            <w:r>
              <w:tab/>
            </w:r>
            <w:r>
              <w:fldChar w:fldCharType="begin"/>
            </w:r>
            <w:r>
              <w:instrText xml:space="preserve">PAGEREF _Toc29496024 \h</w:instrText>
            </w:r>
            <w:r>
              <w:fldChar w:fldCharType="separate"/>
            </w:r>
            <w:r w:rsidRPr="5F9EE39C" w:rsidR="5F9EE39C">
              <w:rPr>
                <w:rStyle w:val="Hyperlink"/>
              </w:rPr>
              <w:t>12</w:t>
            </w:r>
            <w:r>
              <w:fldChar w:fldCharType="end"/>
            </w:r>
          </w:hyperlink>
        </w:p>
        <w:p w:rsidR="5F9EE39C" w:rsidP="5F9EE39C" w:rsidRDefault="5F9EE39C" w14:paraId="5AD6FCB3" w14:textId="6601CC9C">
          <w:pPr>
            <w:pStyle w:val="TOC2"/>
            <w:tabs>
              <w:tab w:val="right" w:leader="dot" w:pos="8640"/>
            </w:tabs>
            <w:bidi w:val="0"/>
            <w:rPr>
              <w:rStyle w:val="Hyperlink"/>
            </w:rPr>
          </w:pPr>
          <w:hyperlink w:anchor="_Toc2083310019">
            <w:r w:rsidRPr="5F9EE39C" w:rsidR="5F9EE39C">
              <w:rPr>
                <w:rStyle w:val="Hyperlink"/>
              </w:rPr>
              <w:t>Appendix B</w:t>
            </w:r>
            <w:r>
              <w:tab/>
            </w:r>
            <w:r>
              <w:fldChar w:fldCharType="begin"/>
            </w:r>
            <w:r>
              <w:instrText xml:space="preserve">PAGEREF _Toc2083310019 \h</w:instrText>
            </w:r>
            <w:r>
              <w:fldChar w:fldCharType="separate"/>
            </w:r>
            <w:r w:rsidRPr="5F9EE39C" w:rsidR="5F9EE39C">
              <w:rPr>
                <w:rStyle w:val="Hyperlink"/>
              </w:rPr>
              <w:t>14</w:t>
            </w:r>
            <w:r>
              <w:fldChar w:fldCharType="end"/>
            </w:r>
          </w:hyperlink>
          <w:r>
            <w:fldChar w:fldCharType="end"/>
          </w:r>
        </w:p>
      </w:sdtContent>
    </w:sdt>
    <w:p w:rsidR="007F0332" w:rsidP="2A5CDD63" w:rsidRDefault="002749E0" w14:paraId="69E37C33" w14:textId="02F0D1AC">
      <w:pPr>
        <w:widowControl w:val="0"/>
      </w:pPr>
      <w:r>
        <w:br/>
      </w:r>
      <w:r>
        <w:br/>
      </w:r>
    </w:p>
    <w:p w:rsidR="007F0332" w:rsidP="2A5CDD63" w:rsidRDefault="002749E0" w14:paraId="01A56FAC" w14:textId="3EFA6A28">
      <w:pPr>
        <w:widowControl w:val="0"/>
        <w:rPr>
          <w:rFonts w:ascii="AvenirNext LT Pro Light" w:hAnsi="AvenirNext LT Pro Light"/>
          <w:color w:val="202A40"/>
        </w:rPr>
      </w:pPr>
      <w:bookmarkStart w:name="_Toc603965926" w:id="1787854255"/>
      <w:r w:rsidRPr="5F9EE39C" w:rsidR="21C8EBEE">
        <w:rPr>
          <w:rStyle w:val="Heading1Char"/>
        </w:rPr>
        <w:t>Overview</w:t>
      </w:r>
      <w:bookmarkEnd w:id="1787854255"/>
    </w:p>
    <w:p w:rsidR="00D51B9C" w:rsidP="00F25D83" w:rsidRDefault="00D51B9C" w14:paraId="6D167581" w14:textId="4B1D9F40">
      <w:pPr>
        <w:pStyle w:val="ListParagraph"/>
        <w:numPr>
          <w:ilvl w:val="1"/>
          <w:numId w:val="1"/>
        </w:numPr>
        <w:ind w:left="360"/>
        <w:rPr>
          <w:rFonts w:ascii="AvenirNext LT Pro Light" w:hAnsi="AvenirNext LT Pro Light"/>
          <w:color w:val="202A40"/>
        </w:rPr>
      </w:pPr>
      <w:r w:rsidRPr="007F0332">
        <w:rPr>
          <w:rFonts w:ascii="AvenirNext LT Pro Light" w:hAnsi="AvenirNext LT Pro Light"/>
          <w:color w:val="202A40"/>
        </w:rPr>
        <w:t>When something goes wrong</w:t>
      </w:r>
      <w:r w:rsidRPr="007F0332" w:rsidR="00DB1EE8">
        <w:rPr>
          <w:rFonts w:ascii="AvenirNext LT Pro Light" w:hAnsi="AvenirNext LT Pro Light"/>
          <w:color w:val="202A40"/>
        </w:rPr>
        <w:t xml:space="preserve"> with Studio Designer software</w:t>
      </w:r>
      <w:r w:rsidRPr="007F0332">
        <w:rPr>
          <w:rFonts w:ascii="AvenirNext LT Pro Light" w:hAnsi="AvenirNext LT Pro Light"/>
          <w:color w:val="202A40"/>
        </w:rPr>
        <w:t>, whether it’s an outage or a broken feature, team members need to respond immediately and restore service. This process is called incident management, and it’s an ongoing, complex challenge for companies big and small, including Studio Designer.</w:t>
      </w:r>
      <w:r w:rsidRPr="007F0332" w:rsidR="001A326D">
        <w:rPr>
          <w:rFonts w:ascii="AvenirNext LT Pro Light" w:hAnsi="AvenirNext LT Pro Light"/>
          <w:color w:val="202A40"/>
        </w:rPr>
        <w:t xml:space="preserve">  </w:t>
      </w:r>
    </w:p>
    <w:p w:rsidRPr="007F0332" w:rsidR="007F0332" w:rsidP="007F0332" w:rsidRDefault="007F0332" w14:paraId="4A7345D9" w14:textId="77777777">
      <w:pPr>
        <w:pStyle w:val="ListParagraph"/>
        <w:ind w:left="360"/>
        <w:rPr>
          <w:rFonts w:ascii="AvenirNext LT Pro Light" w:hAnsi="AvenirNext LT Pro Light"/>
          <w:color w:val="202A40"/>
        </w:rPr>
      </w:pPr>
    </w:p>
    <w:p w:rsidR="00514F51" w:rsidP="0064652E" w:rsidRDefault="00514F51" w14:paraId="0DC2736E" w14:textId="5CB6D501">
      <w:pPr>
        <w:pStyle w:val="ListParagraph"/>
        <w:numPr>
          <w:ilvl w:val="0"/>
          <w:numId w:val="1"/>
        </w:numPr>
        <w:rPr>
          <w:rFonts w:ascii="AvenirNext LT Pro Light" w:hAnsi="AvenirNext LT Pro Light"/>
          <w:color w:val="202A40"/>
        </w:rPr>
      </w:pPr>
      <w:r w:rsidRPr="002749E0">
        <w:rPr>
          <w:rFonts w:ascii="AvenirNext LT Pro Light" w:hAnsi="AvenirNext LT Pro Light"/>
          <w:color w:val="202A40"/>
        </w:rPr>
        <w:t>Purpose</w:t>
      </w:r>
    </w:p>
    <w:p w:rsidR="00514F51" w:rsidP="0064652E" w:rsidRDefault="00CE7AC6" w14:paraId="43813060" w14:textId="66993415">
      <w:pPr>
        <w:pStyle w:val="ListParagraph"/>
        <w:numPr>
          <w:ilvl w:val="1"/>
          <w:numId w:val="1"/>
        </w:numPr>
        <w:rPr>
          <w:rFonts w:ascii="AvenirNext LT Pro Light" w:hAnsi="AvenirNext LT Pro Light"/>
          <w:color w:val="202A40"/>
        </w:rPr>
      </w:pPr>
      <w:r w:rsidRPr="00FC68F1">
        <w:rPr>
          <w:rFonts w:ascii="AvenirNext LT Pro Light" w:hAnsi="AvenirNext LT Pro Light"/>
          <w:color w:val="202A40"/>
        </w:rPr>
        <w:t xml:space="preserve">The purpose of this </w:t>
      </w:r>
      <w:r w:rsidR="00DB1EE8">
        <w:rPr>
          <w:rFonts w:ascii="AvenirNext LT Pro Light" w:hAnsi="AvenirNext LT Pro Light"/>
          <w:color w:val="202A40"/>
        </w:rPr>
        <w:t xml:space="preserve">Incident </w:t>
      </w:r>
      <w:r w:rsidR="007F0332">
        <w:rPr>
          <w:rFonts w:ascii="AvenirNext LT Pro Light" w:hAnsi="AvenirNext LT Pro Light"/>
          <w:color w:val="202A40"/>
        </w:rPr>
        <w:t>Resolution</w:t>
      </w:r>
      <w:r w:rsidRPr="00FC68F1">
        <w:rPr>
          <w:rFonts w:ascii="AvenirNext LT Pro Light" w:hAnsi="AvenirNext LT Pro Light"/>
          <w:color w:val="202A40"/>
        </w:rPr>
        <w:t xml:space="preserve"> Process is to provide </w:t>
      </w:r>
      <w:r w:rsidRPr="00FC68F1" w:rsidR="00FC68F1">
        <w:rPr>
          <w:rFonts w:ascii="AvenirNext LT Pro Light" w:hAnsi="AvenirNext LT Pro Light"/>
          <w:color w:val="202A40"/>
        </w:rPr>
        <w:t>clear and simple guidance to Studio Designer</w:t>
      </w:r>
      <w:r w:rsidR="00DB1EE8">
        <w:rPr>
          <w:rFonts w:ascii="AvenirNext LT Pro Light" w:hAnsi="AvenirNext LT Pro Light"/>
          <w:color w:val="202A40"/>
        </w:rPr>
        <w:t xml:space="preserve"> personnel </w:t>
      </w:r>
      <w:r w:rsidRPr="00FC68F1" w:rsidR="00FC68F1">
        <w:rPr>
          <w:rFonts w:ascii="AvenirNext LT Pro Light" w:hAnsi="AvenirNext LT Pro Light"/>
          <w:color w:val="202A40"/>
        </w:rPr>
        <w:t xml:space="preserve">on how to </w:t>
      </w:r>
      <w:r w:rsidR="00DB1EE8">
        <w:rPr>
          <w:rFonts w:ascii="AvenirNext LT Pro Light" w:hAnsi="AvenirNext LT Pro Light"/>
          <w:color w:val="202A40"/>
        </w:rPr>
        <w:t>rapidly and effectively respond to an incident and restore services to our customers in the shortest amount of time.</w:t>
      </w:r>
    </w:p>
    <w:p w:rsidRPr="00FC68F1" w:rsidR="00FC68F1" w:rsidP="00FC68F1" w:rsidRDefault="00FC68F1" w14:paraId="5F712FEE" w14:textId="64097D7B">
      <w:pPr>
        <w:pStyle w:val="ListParagraph"/>
        <w:ind w:left="792"/>
        <w:rPr>
          <w:rFonts w:ascii="AvenirNext LT Pro Light" w:hAnsi="AvenirNext LT Pro Light"/>
          <w:color w:val="202A40"/>
        </w:rPr>
      </w:pPr>
    </w:p>
    <w:p w:rsidRPr="005E48DC" w:rsidR="005E48DC" w:rsidP="0064652E" w:rsidRDefault="00514F51" w14:paraId="19D95351" w14:textId="4C896B2B">
      <w:pPr>
        <w:pStyle w:val="ListParagraph"/>
        <w:numPr>
          <w:ilvl w:val="0"/>
          <w:numId w:val="1"/>
        </w:numPr>
        <w:rPr>
          <w:rFonts w:ascii="AvenirNext LT Pro Light" w:hAnsi="AvenirNext LT Pro Light"/>
          <w:color w:val="202A40"/>
        </w:rPr>
      </w:pPr>
      <w:r w:rsidRPr="00377DA5">
        <w:rPr>
          <w:rFonts w:ascii="AvenirNext LT Pro Light" w:hAnsi="AvenirNext LT Pro Light"/>
          <w:color w:val="202A40"/>
        </w:rPr>
        <w:t>Scope</w:t>
      </w:r>
    </w:p>
    <w:p w:rsidRPr="00D51B9C" w:rsidR="00D51B9C" w:rsidP="0064652E" w:rsidRDefault="00D51B9C" w14:paraId="7F6F618B" w14:textId="77777777">
      <w:pPr>
        <w:pStyle w:val="ListParagraph"/>
        <w:numPr>
          <w:ilvl w:val="1"/>
          <w:numId w:val="1"/>
        </w:numPr>
        <w:rPr>
          <w:rFonts w:ascii="AvenirNext LT Pro Light" w:hAnsi="AvenirNext LT Pro Light"/>
          <w:color w:val="202A40"/>
        </w:rPr>
      </w:pPr>
      <w:r w:rsidRPr="00D51B9C">
        <w:rPr>
          <w:rFonts w:ascii="AvenirNext LT Pro Light" w:hAnsi="AvenirNext LT Pro Light"/>
          <w:color w:val="202A40"/>
        </w:rPr>
        <w:t>What is an incident?</w:t>
      </w:r>
    </w:p>
    <w:p w:rsidR="0091618D" w:rsidP="0091618D" w:rsidRDefault="00D51B9C" w14:paraId="6311575B" w14:textId="77777777">
      <w:pPr>
        <w:pStyle w:val="ListParagraph"/>
        <w:numPr>
          <w:ilvl w:val="2"/>
          <w:numId w:val="1"/>
        </w:numPr>
        <w:rPr>
          <w:rFonts w:ascii="AvenirNext LT Pro Light" w:hAnsi="AvenirNext LT Pro Light"/>
          <w:color w:val="202A40"/>
        </w:rPr>
      </w:pPr>
      <w:r w:rsidRPr="00D51B9C">
        <w:rPr>
          <w:rFonts w:ascii="AvenirNext LT Pro Light" w:hAnsi="AvenirNext LT Pro Light"/>
          <w:color w:val="202A40"/>
        </w:rPr>
        <w:t xml:space="preserve">We define an incident as an event that causes disruption to or a reduction in the quality of a service which requires an </w:t>
      </w:r>
      <w:r w:rsidRPr="008F14C7">
        <w:rPr>
          <w:rFonts w:ascii="AvenirNext LT Pro Light" w:hAnsi="AvenirNext LT Pro Light"/>
          <w:b/>
          <w:bCs/>
          <w:color w:val="202A40"/>
        </w:rPr>
        <w:t>emergency</w:t>
      </w:r>
      <w:r w:rsidRPr="00D51B9C">
        <w:rPr>
          <w:rFonts w:ascii="AvenirNext LT Pro Light" w:hAnsi="AvenirNext LT Pro Light"/>
          <w:color w:val="202A40"/>
        </w:rPr>
        <w:t xml:space="preserve"> response. </w:t>
      </w:r>
      <w:r w:rsidR="008F14C7">
        <w:rPr>
          <w:rFonts w:ascii="AvenirNext LT Pro Light" w:hAnsi="AvenirNext LT Pro Light"/>
          <w:color w:val="202A40"/>
        </w:rPr>
        <w:t xml:space="preserve"> Only the most serious of events will be categorized as an Incident, as the incident response team will immediately cease all other work to focus on resolving the incident.  </w:t>
      </w:r>
    </w:p>
    <w:p w:rsidRPr="0091618D" w:rsidR="0091618D" w:rsidP="0091618D" w:rsidRDefault="0091618D" w14:paraId="6771ACF9" w14:textId="516F911F">
      <w:pPr>
        <w:pStyle w:val="ListParagraph"/>
        <w:numPr>
          <w:ilvl w:val="2"/>
          <w:numId w:val="1"/>
        </w:numPr>
        <w:rPr>
          <w:rFonts w:ascii="AvenirNext LT Pro Light" w:hAnsi="AvenirNext LT Pro Light"/>
          <w:color w:val="202A40"/>
        </w:rPr>
      </w:pPr>
      <w:r w:rsidRPr="0091618D">
        <w:rPr>
          <w:rFonts w:ascii="AvenirNext LT Pro Light" w:hAnsi="AvenirNext LT Pro Light"/>
          <w:color w:val="202A40"/>
        </w:rPr>
        <w:t xml:space="preserve">A major incident is higher priority than any other activity Studio Designer is undertaking.  The Incident Commander (IC) can and must preempt all current and planned work to assemble the best team and drive them to resolve the incident. </w:t>
      </w:r>
      <w:r>
        <w:rPr>
          <w:rFonts w:ascii="AvenirNext LT Pro Light" w:hAnsi="AvenirNext LT Pro Light"/>
          <w:color w:val="202A40"/>
        </w:rPr>
        <w:t>The IC’s</w:t>
      </w:r>
      <w:r w:rsidRPr="0091618D">
        <w:rPr>
          <w:rFonts w:ascii="AvenirNext LT Pro Light" w:hAnsi="AvenirNext LT Pro Light"/>
          <w:color w:val="202A40"/>
        </w:rPr>
        <w:t xml:space="preserve"> role is to command, take charge, </w:t>
      </w:r>
      <w:r w:rsidR="007329AA">
        <w:rPr>
          <w:rFonts w:ascii="AvenirNext LT Pro Light" w:hAnsi="AvenirNext LT Pro Light"/>
          <w:color w:val="202A40"/>
        </w:rPr>
        <w:t xml:space="preserve">and </w:t>
      </w:r>
      <w:r w:rsidRPr="0091618D">
        <w:rPr>
          <w:rFonts w:ascii="AvenirNext LT Pro Light" w:hAnsi="AvenirNext LT Pro Light"/>
          <w:color w:val="202A40"/>
        </w:rPr>
        <w:t>bring order to chaos.</w:t>
      </w:r>
    </w:p>
    <w:p w:rsidRPr="00D51B9C" w:rsidR="00D51B9C" w:rsidP="0064652E" w:rsidRDefault="00D51B9C" w14:paraId="6F035722" w14:textId="635AC37C">
      <w:pPr>
        <w:pStyle w:val="ListParagraph"/>
        <w:numPr>
          <w:ilvl w:val="2"/>
          <w:numId w:val="1"/>
        </w:numPr>
        <w:rPr>
          <w:rFonts w:ascii="AvenirNext LT Pro Light" w:hAnsi="AvenirNext LT Pro Light"/>
          <w:color w:val="202A40"/>
        </w:rPr>
      </w:pPr>
      <w:r w:rsidRPr="00D51B9C">
        <w:rPr>
          <w:rFonts w:ascii="AvenirNext LT Pro Light" w:hAnsi="AvenirNext LT Pro Light"/>
          <w:color w:val="202A40"/>
        </w:rPr>
        <w:t>An incident is resolved when the affected service resumes functioning in its usual way. This includes only those tasks required to restore full functionality and excludes follow-on tasks such as root cause identification and mitigation, which are part of the postmortem.</w:t>
      </w:r>
    </w:p>
    <w:p w:rsidRPr="00D53BD5" w:rsidR="00FC68F1" w:rsidP="0064652E" w:rsidRDefault="008F14C7" w14:paraId="5D620333" w14:textId="4D4468A2">
      <w:pPr>
        <w:pStyle w:val="ListParagraph"/>
        <w:numPr>
          <w:ilvl w:val="2"/>
          <w:numId w:val="1"/>
        </w:numPr>
        <w:rPr>
          <w:rFonts w:ascii="AvenirNext LT Pro Light" w:hAnsi="AvenirNext LT Pro Light"/>
          <w:color w:val="202A40"/>
        </w:rPr>
      </w:pPr>
      <w:r>
        <w:rPr>
          <w:rFonts w:ascii="AvenirNext LT Pro Light" w:hAnsi="AvenirNext LT Pro Light"/>
          <w:color w:val="202A40"/>
        </w:rPr>
        <w:t xml:space="preserve">An </w:t>
      </w:r>
      <w:r w:rsidR="0091618D">
        <w:rPr>
          <w:rFonts w:ascii="AvenirNext LT Pro Light" w:hAnsi="AvenirNext LT Pro Light"/>
          <w:color w:val="202A40"/>
        </w:rPr>
        <w:t>in-depth</w:t>
      </w:r>
      <w:r w:rsidRPr="00D51B9C" w:rsidR="00D51B9C">
        <w:rPr>
          <w:rFonts w:ascii="AvenirNext LT Pro Light" w:hAnsi="AvenirNext LT Pro Light"/>
          <w:color w:val="202A40"/>
        </w:rPr>
        <w:t xml:space="preserve"> incident </w:t>
      </w:r>
      <w:r w:rsidRPr="008F14C7" w:rsidR="00D51B9C">
        <w:rPr>
          <w:rFonts w:ascii="AvenirNext LT Pro Light" w:hAnsi="AvenirNext LT Pro Light"/>
          <w:b/>
          <w:bCs/>
          <w:color w:val="202A40"/>
        </w:rPr>
        <w:t>postmortem</w:t>
      </w:r>
      <w:r w:rsidRPr="00D51B9C" w:rsidR="00D51B9C">
        <w:rPr>
          <w:rFonts w:ascii="AvenirNext LT Pro Light" w:hAnsi="AvenirNext LT Pro Light"/>
          <w:color w:val="202A40"/>
        </w:rPr>
        <w:t xml:space="preserve"> is done after the incident to determine the root cause and assign actions to ensure it is addressed before it can cause a repeat incident.</w:t>
      </w:r>
      <w:r w:rsidR="00DB1EE8">
        <w:rPr>
          <w:rFonts w:ascii="AvenirNext LT Pro Light" w:hAnsi="AvenirNext LT Pro Light"/>
          <w:color w:val="202A40"/>
        </w:rPr>
        <w:t xml:space="preserve">  See Appendix </w:t>
      </w:r>
      <w:r w:rsidR="00933656">
        <w:rPr>
          <w:rFonts w:ascii="AvenirNext LT Pro Light" w:hAnsi="AvenirNext LT Pro Light"/>
          <w:color w:val="202A40"/>
        </w:rPr>
        <w:t>B</w:t>
      </w:r>
      <w:r w:rsidR="00DB1EE8">
        <w:rPr>
          <w:rFonts w:ascii="AvenirNext LT Pro Light" w:hAnsi="AvenirNext LT Pro Light"/>
          <w:color w:val="202A40"/>
        </w:rPr>
        <w:t xml:space="preserve"> for the Studio Designer Incident Postmortem Reporting Template.</w:t>
      </w:r>
    </w:p>
    <w:p w:rsidR="000346E1" w:rsidP="000346E1" w:rsidRDefault="000346E1" w14:paraId="7E32D5CC" w14:textId="242A205C">
      <w:pPr>
        <w:pStyle w:val="ListParagraph"/>
        <w:ind w:left="360"/>
        <w:rPr>
          <w:rFonts w:ascii="AvenirNext LT Pro Light" w:hAnsi="AvenirNext LT Pro Light"/>
          <w:color w:val="202A40"/>
        </w:rPr>
      </w:pPr>
    </w:p>
    <w:p w:rsidRPr="005E48DC" w:rsidR="006D27E9" w:rsidP="0064652E" w:rsidRDefault="00514F51" w14:paraId="1F197B31" w14:textId="756574B5">
      <w:pPr>
        <w:pStyle w:val="ListParagraph"/>
        <w:numPr>
          <w:ilvl w:val="0"/>
          <w:numId w:val="1"/>
        </w:numPr>
        <w:rPr>
          <w:rFonts w:ascii="AvenirNext LT Pro Light" w:hAnsi="AvenirNext LT Pro Light"/>
          <w:color w:val="202A40"/>
        </w:rPr>
      </w:pPr>
      <w:r w:rsidRPr="00377DA5">
        <w:rPr>
          <w:rFonts w:ascii="AvenirNext LT Pro Light" w:hAnsi="AvenirNext LT Pro Light"/>
          <w:color w:val="202A40"/>
        </w:rPr>
        <w:t xml:space="preserve">Policy </w:t>
      </w:r>
    </w:p>
    <w:p w:rsidRPr="00DB1EE8" w:rsidR="000420A4" w:rsidP="0064652E" w:rsidRDefault="00DB1EE8" w14:paraId="158A1A86" w14:textId="40A42861">
      <w:pPr>
        <w:pStyle w:val="ListParagraph"/>
        <w:numPr>
          <w:ilvl w:val="1"/>
          <w:numId w:val="1"/>
        </w:numPr>
        <w:rPr>
          <w:rFonts w:ascii="AvenirNext LT Pro Light" w:hAnsi="AvenirNext LT Pro Light"/>
          <w:color w:val="202A40"/>
        </w:rPr>
      </w:pPr>
      <w:r w:rsidRPr="00DB1EE8">
        <w:rPr>
          <w:rFonts w:ascii="AvenirNext LT Pro Light" w:hAnsi="AvenirNext LT Pro Light"/>
          <w:color w:val="202A40"/>
        </w:rPr>
        <w:t xml:space="preserve">At Studio Designer we use a </w:t>
      </w:r>
      <w:r w:rsidRPr="00DB1EE8" w:rsidR="000420A4">
        <w:rPr>
          <w:rFonts w:ascii="AvenirNext LT Pro Light" w:hAnsi="AvenirNext LT Pro Light"/>
          <w:color w:val="202A40"/>
        </w:rPr>
        <w:t>Five Phase Incident Response</w:t>
      </w:r>
      <w:r w:rsidR="00CE5B2E">
        <w:rPr>
          <w:rFonts w:ascii="AvenirNext LT Pro Light" w:hAnsi="AvenirNext LT Pro Light"/>
          <w:color w:val="202A40"/>
        </w:rPr>
        <w:t>.</w:t>
      </w:r>
    </w:p>
    <w:p w:rsidR="000420A4" w:rsidP="0064652E" w:rsidRDefault="000420A4" w14:paraId="74134BE5" w14:textId="30576597">
      <w:pPr>
        <w:pStyle w:val="ListParagraph"/>
        <w:numPr>
          <w:ilvl w:val="2"/>
          <w:numId w:val="1"/>
        </w:numPr>
        <w:rPr>
          <w:rFonts w:ascii="AvenirNext LT Pro Light" w:hAnsi="AvenirNext LT Pro Light"/>
          <w:color w:val="202A40"/>
        </w:rPr>
      </w:pPr>
      <w:r w:rsidRPr="008F14C7">
        <w:rPr>
          <w:rFonts w:ascii="AvenirNext LT Pro Light" w:hAnsi="AvenirNext LT Pro Light"/>
          <w:b/>
          <w:bCs/>
          <w:color w:val="202A40"/>
        </w:rPr>
        <w:t>Detect</w:t>
      </w:r>
      <w:r>
        <w:rPr>
          <w:rFonts w:ascii="AvenirNext LT Pro Light" w:hAnsi="AvenirNext LT Pro Light"/>
          <w:color w:val="202A40"/>
        </w:rPr>
        <w:t xml:space="preserve">:  </w:t>
      </w:r>
      <w:r w:rsidRPr="000420A4">
        <w:rPr>
          <w:rFonts w:ascii="AvenirNext LT Pro Light" w:hAnsi="AvenirNext LT Pro Light"/>
          <w:color w:val="202A40"/>
        </w:rPr>
        <w:t>A balanced service includes enough monitoring and alerting to detect incidents before our customers do. The best monitoring alerts us to problems before they even become incidents.</w:t>
      </w:r>
    </w:p>
    <w:p w:rsidRPr="00D51B9C" w:rsidR="000420A4" w:rsidP="0064652E" w:rsidRDefault="000420A4" w14:paraId="23E12421" w14:textId="22EC5AEF">
      <w:pPr>
        <w:pStyle w:val="ListParagraph"/>
        <w:numPr>
          <w:ilvl w:val="2"/>
          <w:numId w:val="1"/>
        </w:numPr>
        <w:rPr>
          <w:rFonts w:ascii="AvenirNext LT Pro Light" w:hAnsi="AvenirNext LT Pro Light"/>
          <w:color w:val="202A40"/>
        </w:rPr>
      </w:pPr>
      <w:r w:rsidRPr="008F14C7">
        <w:rPr>
          <w:rFonts w:ascii="AvenirNext LT Pro Light" w:hAnsi="AvenirNext LT Pro Light"/>
          <w:b/>
          <w:bCs/>
          <w:color w:val="202A40"/>
        </w:rPr>
        <w:t>Respond</w:t>
      </w:r>
      <w:r w:rsidRPr="00D51B9C">
        <w:rPr>
          <w:rFonts w:ascii="AvenirNext LT Pro Light" w:hAnsi="AvenirNext LT Pro Light"/>
          <w:color w:val="202A40"/>
        </w:rPr>
        <w:t xml:space="preserve">:  </w:t>
      </w:r>
      <w:r w:rsidRPr="00D51B9C" w:rsidR="00D51B9C">
        <w:rPr>
          <w:rFonts w:ascii="AvenirNext LT Pro Light" w:hAnsi="AvenirNext LT Pro Light"/>
          <w:color w:val="202A40"/>
        </w:rPr>
        <w:t xml:space="preserve">Nobody will mind getting woken up for an incident that it turns out they aren’t needed for. But they will mind if they don’t get woken up </w:t>
      </w:r>
      <w:r w:rsidRPr="00D51B9C" w:rsidR="00D51B9C">
        <w:rPr>
          <w:rFonts w:ascii="AvenirNext LT Pro Light" w:hAnsi="AvenirNext LT Pro Light"/>
          <w:color w:val="202A40"/>
        </w:rPr>
        <w:t xml:space="preserve">for an incident when they should have been.  </w:t>
      </w:r>
      <w:r w:rsidR="00D51B9C">
        <w:rPr>
          <w:rFonts w:ascii="AvenirNext LT Pro Light" w:hAnsi="AvenirNext LT Pro Light"/>
          <w:color w:val="202A40"/>
        </w:rPr>
        <w:t>W</w:t>
      </w:r>
      <w:r w:rsidRPr="00D51B9C" w:rsidR="00D51B9C">
        <w:rPr>
          <w:rFonts w:ascii="AvenirNext LT Pro Light" w:hAnsi="AvenirNext LT Pro Light"/>
          <w:color w:val="202A40"/>
        </w:rPr>
        <w:t>e won’t always have all the answers, so “don’t hesitate to escalate.”</w:t>
      </w:r>
    </w:p>
    <w:p w:rsidRPr="00D51B9C" w:rsidR="000420A4" w:rsidP="0064652E" w:rsidRDefault="000420A4" w14:paraId="4F852162" w14:textId="759CC7ED">
      <w:pPr>
        <w:pStyle w:val="ListParagraph"/>
        <w:numPr>
          <w:ilvl w:val="2"/>
          <w:numId w:val="1"/>
        </w:numPr>
        <w:rPr>
          <w:rFonts w:ascii="AvenirNext LT Pro Light" w:hAnsi="AvenirNext LT Pro Light"/>
          <w:color w:val="202A40"/>
        </w:rPr>
      </w:pPr>
      <w:r w:rsidRPr="008F14C7">
        <w:rPr>
          <w:rFonts w:ascii="AvenirNext LT Pro Light" w:hAnsi="AvenirNext LT Pro Light"/>
          <w:b/>
          <w:bCs/>
          <w:color w:val="202A40"/>
        </w:rPr>
        <w:t>Recover</w:t>
      </w:r>
      <w:r>
        <w:rPr>
          <w:rFonts w:ascii="AvenirNext LT Pro Light" w:hAnsi="AvenirNext LT Pro Light"/>
          <w:color w:val="202A40"/>
        </w:rPr>
        <w:t xml:space="preserve">:  </w:t>
      </w:r>
      <w:r w:rsidRPr="00D51B9C" w:rsidR="00D51B9C">
        <w:rPr>
          <w:rFonts w:ascii="AvenirNext LT Pro Light" w:hAnsi="AvenirNext LT Pro Light"/>
          <w:color w:val="202A40"/>
        </w:rPr>
        <w:t>Our customers don’t care why their service is down, only that we restore service as quickly as possible.</w:t>
      </w:r>
      <w:r w:rsidR="00D51B9C">
        <w:rPr>
          <w:rFonts w:ascii="AvenirNext LT Pro Light" w:hAnsi="AvenirNext LT Pro Light"/>
          <w:color w:val="202A40"/>
        </w:rPr>
        <w:t xml:space="preserve">  </w:t>
      </w:r>
      <w:r w:rsidRPr="00D51B9C" w:rsidR="00D51B9C">
        <w:rPr>
          <w:rFonts w:ascii="AvenirNext LT Pro Light" w:hAnsi="AvenirNext LT Pro Light"/>
          <w:color w:val="202A40"/>
        </w:rPr>
        <w:t>Never hesitate in getting an incident resolved quickly so that we can minimize impact to our customers.</w:t>
      </w:r>
    </w:p>
    <w:p w:rsidR="000420A4" w:rsidP="0064652E" w:rsidRDefault="000420A4" w14:paraId="40D9E1EA" w14:textId="2F3EA757">
      <w:pPr>
        <w:pStyle w:val="ListParagraph"/>
        <w:numPr>
          <w:ilvl w:val="2"/>
          <w:numId w:val="1"/>
        </w:numPr>
        <w:rPr>
          <w:rFonts w:ascii="AvenirNext LT Pro Light" w:hAnsi="AvenirNext LT Pro Light"/>
          <w:color w:val="202A40"/>
        </w:rPr>
      </w:pPr>
      <w:r w:rsidRPr="2A5CDD63" w:rsidR="000420A4">
        <w:rPr>
          <w:rFonts w:ascii="AvenirNext LT Pro Light" w:hAnsi="AvenirNext LT Pro Light"/>
          <w:b w:val="1"/>
          <w:bCs w:val="1"/>
          <w:color w:val="202A40"/>
        </w:rPr>
        <w:t>Learn</w:t>
      </w:r>
      <w:r w:rsidRPr="2A5CDD63" w:rsidR="000420A4">
        <w:rPr>
          <w:rFonts w:ascii="AvenirNext LT Pro Light" w:hAnsi="AvenirNext LT Pro Light"/>
          <w:color w:val="202A40"/>
        </w:rPr>
        <w:t xml:space="preserve">: </w:t>
      </w:r>
      <w:r w:rsidRPr="2A5CDD63" w:rsidR="00D51B9C">
        <w:rPr>
          <w:rFonts w:ascii="AvenirNext LT Pro Light" w:hAnsi="AvenirNext LT Pro Light"/>
          <w:color w:val="202A40"/>
        </w:rPr>
        <w:t>Incidents</w:t>
      </w:r>
      <w:r w:rsidRPr="2A5CDD63" w:rsidR="00D51B9C">
        <w:rPr>
          <w:rFonts w:ascii="AvenirNext LT Pro Light" w:hAnsi="AvenirNext LT Pro Light"/>
          <w:color w:val="202A40"/>
        </w:rPr>
        <w:t xml:space="preserve"> are part of running services. We improve services by holding teams accountable, not by apportioning blame.</w:t>
      </w:r>
    </w:p>
    <w:p w:rsidRPr="00D51B9C" w:rsidR="000420A4" w:rsidP="0064652E" w:rsidRDefault="000420A4" w14:paraId="5DEC64B3" w14:textId="0FF9E626">
      <w:pPr>
        <w:pStyle w:val="ListParagraph"/>
        <w:numPr>
          <w:ilvl w:val="2"/>
          <w:numId w:val="1"/>
        </w:numPr>
        <w:rPr>
          <w:rFonts w:ascii="AvenirNext LT Pro Light" w:hAnsi="AvenirNext LT Pro Light"/>
          <w:color w:val="202A40"/>
        </w:rPr>
      </w:pPr>
      <w:r w:rsidRPr="2A5CDD63" w:rsidR="000420A4">
        <w:rPr>
          <w:rFonts w:ascii="AvenirNext LT Pro Light" w:hAnsi="AvenirNext LT Pro Light"/>
          <w:b w:val="1"/>
          <w:bCs w:val="1"/>
          <w:color w:val="202A40"/>
        </w:rPr>
        <w:t>Improve</w:t>
      </w:r>
      <w:r w:rsidRPr="2A5CDD63" w:rsidR="000420A4">
        <w:rPr>
          <w:rFonts w:ascii="AvenirNext LT Pro Light" w:hAnsi="AvenirNext LT Pro Light"/>
          <w:color w:val="202A40"/>
        </w:rPr>
        <w:t xml:space="preserve">: </w:t>
      </w:r>
      <w:r w:rsidRPr="2A5CDD63" w:rsidR="00D51B9C">
        <w:rPr>
          <w:rFonts w:ascii="AvenirNext LT Pro Light" w:hAnsi="AvenirNext LT Pro Light"/>
          <w:color w:val="202A40"/>
        </w:rPr>
        <w:t>Identify</w:t>
      </w:r>
      <w:r w:rsidRPr="2A5CDD63" w:rsidR="00D51B9C">
        <w:rPr>
          <w:rFonts w:ascii="AvenirNext LT Pro Light" w:hAnsi="AvenirNext LT Pro Light"/>
          <w:color w:val="202A40"/>
        </w:rPr>
        <w:t xml:space="preserve"> the root cause and the changes that will prevent the whole class of incident from occurring again</w:t>
      </w:r>
      <w:r w:rsidRPr="2A5CDD63" w:rsidR="00D51B9C">
        <w:rPr>
          <w:rFonts w:ascii="AvenirNext LT Pro Light" w:hAnsi="AvenirNext LT Pro Light"/>
          <w:color w:val="202A40"/>
        </w:rPr>
        <w:t>.</w:t>
      </w:r>
      <w:r w:rsidRPr="2A5CDD63" w:rsidR="00D51B9C">
        <w:rPr>
          <w:rFonts w:ascii="AvenirNext LT Pro Light" w:hAnsi="AvenirNext LT Pro Light"/>
          <w:color w:val="202A40"/>
        </w:rPr>
        <w:t xml:space="preserve">  </w:t>
      </w:r>
      <w:r w:rsidRPr="2A5CDD63" w:rsidR="00D51B9C">
        <w:rPr>
          <w:rFonts w:ascii="AvenirNext LT Pro Light" w:hAnsi="AvenirNext LT Pro Light"/>
          <w:color w:val="202A40"/>
        </w:rPr>
        <w:t>Commit to delivering specific changes by specific dates.</w:t>
      </w:r>
    </w:p>
    <w:p w:rsidR="000420A4" w:rsidP="000420A4" w:rsidRDefault="000420A4" w14:paraId="3D66BAA7" w14:textId="77777777">
      <w:pPr>
        <w:pStyle w:val="ListParagraph"/>
        <w:ind w:left="1224"/>
        <w:rPr>
          <w:rFonts w:ascii="AvenirNext LT Pro Light" w:hAnsi="AvenirNext LT Pro Light"/>
          <w:color w:val="202A40"/>
        </w:rPr>
      </w:pPr>
    </w:p>
    <w:p w:rsidRPr="009208BD" w:rsidR="009208BD" w:rsidP="0064652E" w:rsidRDefault="009208BD" w14:paraId="739CFC22" w14:textId="3B3545DE">
      <w:pPr>
        <w:pStyle w:val="ListParagraph"/>
        <w:numPr>
          <w:ilvl w:val="1"/>
          <w:numId w:val="1"/>
        </w:numPr>
        <w:rPr>
          <w:rFonts w:ascii="AvenirNext LT Pro Light" w:hAnsi="AvenirNext LT Pro Light"/>
          <w:color w:val="202A40"/>
        </w:rPr>
      </w:pPr>
      <w:r w:rsidRPr="009208BD">
        <w:rPr>
          <w:rFonts w:ascii="AvenirNext LT Pro Light" w:hAnsi="AvenirNext LT Pro Light"/>
          <w:color w:val="202A40"/>
        </w:rPr>
        <w:t xml:space="preserve">The incident management process described here uses several tools that are currently used at </w:t>
      </w:r>
      <w:r>
        <w:rPr>
          <w:rFonts w:ascii="AvenirNext LT Pro Light" w:hAnsi="AvenirNext LT Pro Light"/>
          <w:color w:val="202A40"/>
        </w:rPr>
        <w:t>Studio Designer</w:t>
      </w:r>
      <w:r w:rsidRPr="009208BD">
        <w:rPr>
          <w:rFonts w:ascii="AvenirNext LT Pro Light" w:hAnsi="AvenirNext LT Pro Light"/>
          <w:color w:val="202A40"/>
        </w:rPr>
        <w:t xml:space="preserve"> and can be substituted as needed:</w:t>
      </w:r>
    </w:p>
    <w:p w:rsidRPr="009208BD" w:rsidR="009208BD" w:rsidP="0064652E" w:rsidRDefault="009208BD" w14:paraId="68819F88" w14:textId="47C40CAF">
      <w:pPr>
        <w:pStyle w:val="ListParagraph"/>
        <w:numPr>
          <w:ilvl w:val="2"/>
          <w:numId w:val="1"/>
        </w:numPr>
        <w:rPr>
          <w:rFonts w:ascii="AvenirNext LT Pro Light" w:hAnsi="AvenirNext LT Pro Light"/>
          <w:color w:val="202A40"/>
        </w:rPr>
      </w:pPr>
      <w:r w:rsidRPr="009208BD">
        <w:rPr>
          <w:rFonts w:ascii="AvenirNext LT Pro Light" w:hAnsi="AvenirNext LT Pro Light"/>
          <w:color w:val="202A40"/>
        </w:rPr>
        <w:t xml:space="preserve">Alerting and on-call management: </w:t>
      </w:r>
      <w:r>
        <w:rPr>
          <w:rFonts w:ascii="AvenirNext LT Pro Light" w:hAnsi="AvenirNext LT Pro Light"/>
          <w:color w:val="202A40"/>
        </w:rPr>
        <w:t>telephone and text messaging.</w:t>
      </w:r>
      <w:r w:rsidR="002F0326">
        <w:rPr>
          <w:rFonts w:ascii="AvenirNext LT Pro Light" w:hAnsi="AvenirNext LT Pro Light"/>
          <w:color w:val="202A40"/>
        </w:rPr>
        <w:t xml:space="preserve">  </w:t>
      </w:r>
      <w:r w:rsidRPr="009208BD" w:rsidR="003806AE">
        <w:rPr>
          <w:rFonts w:ascii="AvenirNext LT Pro Light" w:hAnsi="AvenirNext LT Pro Light"/>
          <w:color w:val="202A40"/>
        </w:rPr>
        <w:t xml:space="preserve">At </w:t>
      </w:r>
      <w:r w:rsidR="003806AE">
        <w:rPr>
          <w:rFonts w:ascii="AvenirNext LT Pro Light" w:hAnsi="AvenirNext LT Pro Light"/>
          <w:color w:val="202A40"/>
        </w:rPr>
        <w:t>Studio Designer</w:t>
      </w:r>
      <w:r w:rsidRPr="009208BD" w:rsidR="003806AE">
        <w:rPr>
          <w:rFonts w:ascii="AvenirNext LT Pro Light" w:hAnsi="AvenirNext LT Pro Light"/>
          <w:color w:val="202A40"/>
        </w:rPr>
        <w:t xml:space="preserve">, we use </w:t>
      </w:r>
      <w:r w:rsidRPr="003806AE" w:rsidR="002F0326">
        <w:rPr>
          <w:rFonts w:ascii="AvenirNext LT Pro Light" w:hAnsi="AvenirNext LT Pro Light"/>
          <w:color w:val="202A40"/>
        </w:rPr>
        <w:t>Opsgenie</w:t>
      </w:r>
      <w:r w:rsidR="002F0326">
        <w:rPr>
          <w:rFonts w:ascii="AvenirNext LT Pro Light" w:hAnsi="AvenirNext LT Pro Light"/>
          <w:color w:val="202A40"/>
        </w:rPr>
        <w:t>.</w:t>
      </w:r>
    </w:p>
    <w:p w:rsidRPr="009208BD" w:rsidR="009208BD" w:rsidP="0064652E" w:rsidRDefault="009208BD" w14:paraId="4FD215EC" w14:textId="1A32EF10">
      <w:pPr>
        <w:pStyle w:val="ListParagraph"/>
        <w:numPr>
          <w:ilvl w:val="2"/>
          <w:numId w:val="1"/>
        </w:numPr>
        <w:rPr>
          <w:rFonts w:ascii="AvenirNext LT Pro Light" w:hAnsi="AvenirNext LT Pro Light"/>
          <w:color w:val="202A40"/>
        </w:rPr>
      </w:pPr>
      <w:r w:rsidRPr="009208BD">
        <w:rPr>
          <w:rFonts w:ascii="AvenirNext LT Pro Light" w:hAnsi="AvenirNext LT Pro Light"/>
          <w:color w:val="202A40"/>
        </w:rPr>
        <w:t xml:space="preserve">Chat room: a real-time text communication channel is fundamental to diagnosing and resolving the incident as a team. At </w:t>
      </w:r>
      <w:r>
        <w:rPr>
          <w:rFonts w:ascii="AvenirNext LT Pro Light" w:hAnsi="AvenirNext LT Pro Light"/>
          <w:color w:val="202A40"/>
        </w:rPr>
        <w:t>Studio Designer</w:t>
      </w:r>
      <w:r w:rsidRPr="009208BD">
        <w:rPr>
          <w:rFonts w:ascii="AvenirNext LT Pro Light" w:hAnsi="AvenirNext LT Pro Light"/>
          <w:color w:val="202A40"/>
        </w:rPr>
        <w:t xml:space="preserve">, we use </w:t>
      </w:r>
      <w:r w:rsidRPr="003806AE">
        <w:rPr>
          <w:rFonts w:ascii="AvenirNext LT Pro Light" w:hAnsi="AvenirNext LT Pro Light"/>
          <w:color w:val="202A40"/>
        </w:rPr>
        <w:t>Slack</w:t>
      </w:r>
      <w:r w:rsidRPr="009208BD">
        <w:rPr>
          <w:rFonts w:ascii="AvenirNext LT Pro Light" w:hAnsi="AvenirNext LT Pro Light"/>
          <w:color w:val="202A40"/>
        </w:rPr>
        <w:t>.</w:t>
      </w:r>
    </w:p>
    <w:p w:rsidRPr="009208BD" w:rsidR="009208BD" w:rsidP="0064652E" w:rsidRDefault="009208BD" w14:paraId="499FDFB1" w14:textId="5A105FD6">
      <w:pPr>
        <w:pStyle w:val="ListParagraph"/>
        <w:numPr>
          <w:ilvl w:val="2"/>
          <w:numId w:val="1"/>
        </w:numPr>
        <w:rPr>
          <w:rFonts w:ascii="AvenirNext LT Pro Light" w:hAnsi="AvenirNext LT Pro Light"/>
          <w:color w:val="202A40"/>
        </w:rPr>
      </w:pPr>
      <w:r w:rsidRPr="009208BD">
        <w:rPr>
          <w:rFonts w:ascii="AvenirNext LT Pro Light" w:hAnsi="AvenirNext LT Pro Light"/>
          <w:color w:val="202A40"/>
        </w:rPr>
        <w:t xml:space="preserve">Video chat: </w:t>
      </w:r>
      <w:r>
        <w:rPr>
          <w:rFonts w:ascii="AvenirNext LT Pro Light" w:hAnsi="AvenirNext LT Pro Light"/>
          <w:color w:val="202A40"/>
        </w:rPr>
        <w:t xml:space="preserve">at Studio Designer we use </w:t>
      </w:r>
      <w:r w:rsidRPr="003806AE">
        <w:rPr>
          <w:rFonts w:ascii="AvenirNext LT Pro Light" w:hAnsi="AvenirNext LT Pro Light"/>
          <w:color w:val="202A40"/>
        </w:rPr>
        <w:t>Zoom</w:t>
      </w:r>
      <w:r w:rsidRPr="009208BD">
        <w:rPr>
          <w:rFonts w:ascii="AvenirNext LT Pro Light" w:hAnsi="AvenirNext LT Pro Light"/>
          <w:color w:val="202A40"/>
        </w:rPr>
        <w:t xml:space="preserve"> can help quickly discuss and agree on approaches in real time.</w:t>
      </w:r>
    </w:p>
    <w:p w:rsidR="00CE5B2E" w:rsidP="0064652E" w:rsidRDefault="009208BD" w14:paraId="63A1C2BA" w14:textId="4FE43D9E">
      <w:pPr>
        <w:pStyle w:val="ListParagraph"/>
        <w:numPr>
          <w:ilvl w:val="2"/>
          <w:numId w:val="1"/>
        </w:numPr>
        <w:rPr>
          <w:rFonts w:ascii="AvenirNext LT Pro Light" w:hAnsi="AvenirNext LT Pro Light"/>
          <w:color w:val="202A40"/>
        </w:rPr>
      </w:pPr>
      <w:r w:rsidRPr="009208BD">
        <w:rPr>
          <w:rFonts w:ascii="AvenirNext LT Pro Light" w:hAnsi="AvenirNext LT Pro Light"/>
          <w:color w:val="202A40"/>
        </w:rPr>
        <w:t xml:space="preserve">Incident tracking: every incident is tracked as a </w:t>
      </w:r>
      <w:r w:rsidRPr="003806AE">
        <w:rPr>
          <w:rFonts w:ascii="AvenirNext LT Pro Light" w:hAnsi="AvenirNext LT Pro Light"/>
          <w:color w:val="202A40"/>
        </w:rPr>
        <w:t>Jira issue</w:t>
      </w:r>
      <w:r w:rsidRPr="009208BD">
        <w:rPr>
          <w:rFonts w:ascii="AvenirNext LT Pro Light" w:hAnsi="AvenirNext LT Pro Light"/>
          <w:color w:val="202A40"/>
        </w:rPr>
        <w:t>, with a follow-up issue created to track the completion of postmortems.</w:t>
      </w:r>
    </w:p>
    <w:p w:rsidR="00416653" w:rsidP="0064652E" w:rsidRDefault="00416653" w14:paraId="01749592" w14:textId="77777777">
      <w:pPr>
        <w:pStyle w:val="ListParagraph"/>
        <w:numPr>
          <w:ilvl w:val="3"/>
          <w:numId w:val="1"/>
        </w:numPr>
        <w:rPr>
          <w:rFonts w:ascii="AvenirNext LT Pro Light" w:hAnsi="AvenirNext LT Pro Light"/>
          <w:color w:val="202A40"/>
        </w:rPr>
      </w:pPr>
      <w:r w:rsidRPr="000420A4">
        <w:rPr>
          <w:rFonts w:ascii="AvenirNext LT Pro Light" w:hAnsi="AvenirNext LT Pro Light"/>
          <w:color w:val="202A40"/>
        </w:rPr>
        <w:t xml:space="preserve">In Jira, we use a </w:t>
      </w:r>
      <w:r w:rsidRPr="003806AE">
        <w:rPr>
          <w:rFonts w:ascii="AvenirNext LT Pro Light" w:hAnsi="AvenirNext LT Pro Light"/>
          <w:color w:val="202A40"/>
        </w:rPr>
        <w:t>simple “Pending -&gt; Fixing -&gt; Resolved” workflow</w:t>
      </w:r>
      <w:r w:rsidRPr="000420A4">
        <w:rPr>
          <w:rFonts w:ascii="AvenirNext LT Pro Light" w:hAnsi="AvenirNext LT Pro Light"/>
          <w:color w:val="202A40"/>
        </w:rPr>
        <w:t xml:space="preserve"> to track incidents. Having a simple workflow is good because we want to minimize complexity during incidents. Using a Jira ticket to track our incidents works well for us because it allows us to track incidents consistently but with a rich set of data, in a way that we can extend with automation, and with good reporting and visualization features.</w:t>
      </w:r>
    </w:p>
    <w:p w:rsidR="00B1094B" w:rsidP="00B1094B" w:rsidRDefault="00B1094B" w14:paraId="2E254F33" w14:textId="77777777">
      <w:pPr>
        <w:pStyle w:val="ListParagraph"/>
        <w:ind w:left="792"/>
        <w:rPr>
          <w:rFonts w:ascii="AvenirNext LT Pro Light" w:hAnsi="AvenirNext LT Pro Light"/>
          <w:color w:val="202A40"/>
        </w:rPr>
      </w:pPr>
    </w:p>
    <w:p w:rsidRPr="001B7E28" w:rsidR="00B1094B" w:rsidP="0064652E" w:rsidRDefault="00B1094B" w14:paraId="6A010BE5" w14:textId="795336D7">
      <w:pPr>
        <w:pStyle w:val="ListParagraph"/>
        <w:numPr>
          <w:ilvl w:val="1"/>
          <w:numId w:val="1"/>
        </w:numPr>
        <w:rPr>
          <w:rFonts w:ascii="AvenirNext LT Pro Light" w:hAnsi="AvenirNext LT Pro Light"/>
          <w:b/>
          <w:bCs/>
          <w:color w:val="202A40"/>
        </w:rPr>
      </w:pPr>
      <w:r w:rsidRPr="001B7E28">
        <w:rPr>
          <w:rFonts w:ascii="AvenirNext LT Pro Light" w:hAnsi="AvenirNext LT Pro Light"/>
          <w:b/>
          <w:bCs/>
          <w:color w:val="202A40"/>
        </w:rPr>
        <w:t xml:space="preserve">Incident </w:t>
      </w:r>
      <w:r w:rsidR="008F14C7">
        <w:rPr>
          <w:rFonts w:ascii="AvenirNext LT Pro Light" w:hAnsi="AvenirNext LT Pro Light"/>
          <w:b/>
          <w:bCs/>
          <w:color w:val="202A40"/>
        </w:rPr>
        <w:t>commander</w:t>
      </w:r>
    </w:p>
    <w:p w:rsidRPr="00B1094B" w:rsidR="00B1094B" w:rsidP="0064652E" w:rsidRDefault="00B1094B" w14:paraId="329FAE44" w14:textId="12A9FA25">
      <w:pPr>
        <w:pStyle w:val="ListParagraph"/>
        <w:numPr>
          <w:ilvl w:val="2"/>
          <w:numId w:val="1"/>
        </w:numPr>
        <w:rPr>
          <w:rFonts w:ascii="AvenirNext LT Pro Light" w:hAnsi="AvenirNext LT Pro Light"/>
          <w:color w:val="202A40"/>
        </w:rPr>
      </w:pPr>
      <w:r w:rsidRPr="00B1094B">
        <w:rPr>
          <w:rFonts w:ascii="AvenirNext LT Pro Light" w:hAnsi="AvenirNext LT Pro Light"/>
          <w:color w:val="202A40"/>
        </w:rPr>
        <w:t xml:space="preserve">Each incident is driven by the incident </w:t>
      </w:r>
      <w:r w:rsidR="008F14C7">
        <w:rPr>
          <w:rFonts w:ascii="AvenirNext LT Pro Light" w:hAnsi="AvenirNext LT Pro Light"/>
          <w:color w:val="202A40"/>
        </w:rPr>
        <w:t>commander</w:t>
      </w:r>
      <w:r w:rsidRPr="00B1094B">
        <w:rPr>
          <w:rFonts w:ascii="AvenirNext LT Pro Light" w:hAnsi="AvenirNext LT Pro Light"/>
          <w:color w:val="202A40"/>
        </w:rPr>
        <w:t xml:space="preserve"> (</w:t>
      </w:r>
      <w:r w:rsidR="001A326D">
        <w:rPr>
          <w:rFonts w:ascii="AvenirNext LT Pro Light" w:hAnsi="AvenirNext LT Pro Light"/>
          <w:color w:val="202A40"/>
        </w:rPr>
        <w:t>IC)</w:t>
      </w:r>
      <w:r w:rsidRPr="00B1094B">
        <w:rPr>
          <w:rFonts w:ascii="AvenirNext LT Pro Light" w:hAnsi="AvenirNext LT Pro Light"/>
          <w:color w:val="202A40"/>
        </w:rPr>
        <w:t xml:space="preserve">, who has overall responsibility and authority for the incident. This person is indicated by the assignee of the incident issue. During a major incident, the incident </w:t>
      </w:r>
      <w:r w:rsidR="008F14C7">
        <w:rPr>
          <w:rFonts w:ascii="AvenirNext LT Pro Light" w:hAnsi="AvenirNext LT Pro Light"/>
          <w:color w:val="202A40"/>
        </w:rPr>
        <w:t>commander</w:t>
      </w:r>
      <w:r w:rsidRPr="00B1094B">
        <w:rPr>
          <w:rFonts w:ascii="AvenirNext LT Pro Light" w:hAnsi="AvenirNext LT Pro Light"/>
          <w:color w:val="202A40"/>
        </w:rPr>
        <w:t xml:space="preserve"> is empowered to take any action necessary to resolve the incident, which includes paging additional responders</w:t>
      </w:r>
      <w:r>
        <w:rPr>
          <w:rFonts w:ascii="AvenirNext LT Pro Light" w:hAnsi="AvenirNext LT Pro Light"/>
          <w:color w:val="202A40"/>
        </w:rPr>
        <w:t xml:space="preserve"> </w:t>
      </w:r>
      <w:r w:rsidRPr="00B1094B">
        <w:rPr>
          <w:rFonts w:ascii="AvenirNext LT Pro Light" w:hAnsi="AvenirNext LT Pro Light"/>
          <w:color w:val="202A40"/>
        </w:rPr>
        <w:t>in the organization and keeping those involved in an incident focused on restoring service as quickly as possible.</w:t>
      </w:r>
    </w:p>
    <w:p w:rsidR="00CE5B2E" w:rsidP="0064652E" w:rsidRDefault="00CA439B" w14:paraId="6D58FE1C" w14:textId="362D322B">
      <w:pPr>
        <w:pStyle w:val="ListParagraph"/>
        <w:numPr>
          <w:ilvl w:val="2"/>
          <w:numId w:val="1"/>
        </w:numPr>
        <w:rPr>
          <w:rFonts w:ascii="AvenirNext LT Pro Light" w:hAnsi="AvenirNext LT Pro Light"/>
          <w:color w:val="202A40"/>
        </w:rPr>
      </w:pPr>
      <w:r w:rsidRPr="00CA439B">
        <w:rPr>
          <w:rFonts w:ascii="AvenirNext LT Pro Light" w:hAnsi="AvenirNext LT Pro Light"/>
          <w:noProof/>
          <w:color w:val="202A40"/>
        </w:rPr>
        <w:drawing>
          <wp:anchor distT="0" distB="0" distL="114300" distR="114300" simplePos="0" relativeHeight="251658240" behindDoc="0" locked="0" layoutInCell="1" allowOverlap="1" wp14:anchorId="1A2C8D8D" wp14:editId="41F571DE">
            <wp:simplePos x="0" y="0"/>
            <wp:positionH relativeFrom="column">
              <wp:posOffset>550430</wp:posOffset>
            </wp:positionH>
            <wp:positionV relativeFrom="paragraph">
              <wp:posOffset>901617</wp:posOffset>
            </wp:positionV>
            <wp:extent cx="4834328" cy="1191237"/>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34328" cy="1191237"/>
                    </a:xfrm>
                    <a:prstGeom prst="rect">
                      <a:avLst/>
                    </a:prstGeom>
                  </pic:spPr>
                </pic:pic>
              </a:graphicData>
            </a:graphic>
            <wp14:sizeRelH relativeFrom="page">
              <wp14:pctWidth>0</wp14:pctWidth>
            </wp14:sizeRelH>
            <wp14:sizeRelV relativeFrom="page">
              <wp14:pctHeight>0</wp14:pctHeight>
            </wp14:sizeRelV>
          </wp:anchor>
        </w:drawing>
      </w:r>
      <w:r w:rsidRPr="00B1094B" w:rsidR="00B1094B">
        <w:rPr>
          <w:rFonts w:ascii="AvenirNext LT Pro Light" w:hAnsi="AvenirNext LT Pro Light"/>
          <w:color w:val="202A40"/>
        </w:rPr>
        <w:t xml:space="preserve">The incident </w:t>
      </w:r>
      <w:r w:rsidR="008F14C7">
        <w:rPr>
          <w:rFonts w:ascii="AvenirNext LT Pro Light" w:hAnsi="AvenirNext LT Pro Light"/>
          <w:color w:val="202A40"/>
        </w:rPr>
        <w:t>commander</w:t>
      </w:r>
      <w:r w:rsidRPr="00B1094B" w:rsidR="00B1094B">
        <w:rPr>
          <w:rFonts w:ascii="AvenirNext LT Pro Light" w:hAnsi="AvenirNext LT Pro Light"/>
          <w:color w:val="202A40"/>
        </w:rPr>
        <w:t xml:space="preserve"> is a role, rather than an individual on the incident. The advantage of defining roles during an incident is that it allows </w:t>
      </w:r>
      <w:r w:rsidRPr="00B1094B" w:rsidR="00B1094B">
        <w:rPr>
          <w:rFonts w:ascii="AvenirNext LT Pro Light" w:hAnsi="AvenirNext LT Pro Light"/>
          <w:color w:val="202A40"/>
        </w:rPr>
        <w:t>people to become interchangeable. As long as a given person knows how to perform a certain role, they can take that role for any incident.</w:t>
      </w:r>
    </w:p>
    <w:p w:rsidR="00E54AC5" w:rsidP="00E54AC5" w:rsidRDefault="00E54AC5" w14:paraId="50F37F17" w14:textId="418B2C39">
      <w:pPr>
        <w:pStyle w:val="ListParagraph"/>
        <w:ind w:left="792"/>
        <w:rPr>
          <w:rFonts w:ascii="AvenirNext LT Pro Light" w:hAnsi="AvenirNext LT Pro Light"/>
          <w:color w:val="202A40"/>
        </w:rPr>
      </w:pPr>
    </w:p>
    <w:p w:rsidR="005D5E60" w:rsidP="0064652E" w:rsidRDefault="005D5E60" w14:paraId="79C6B8DB" w14:textId="53FFD708">
      <w:pPr>
        <w:pStyle w:val="ListParagraph"/>
        <w:numPr>
          <w:ilvl w:val="1"/>
          <w:numId w:val="1"/>
        </w:numPr>
        <w:autoSpaceDE w:val="0"/>
        <w:autoSpaceDN w:val="0"/>
        <w:adjustRightInd w:val="0"/>
        <w:rPr>
          <w:rFonts w:ascii="AppleSystemUIFont" w:hAnsi="AppleSystemUIFont" w:cs="AppleSystemUIFont"/>
          <w:color w:val="202A40"/>
        </w:rPr>
      </w:pPr>
      <w:r w:rsidRPr="00CE5B2E">
        <w:rPr>
          <w:rFonts w:ascii="AppleSystemUIFont" w:hAnsi="AppleSystemUIFont" w:cs="AppleSystemUIFont"/>
          <w:color w:val="202A40"/>
        </w:rPr>
        <w:t xml:space="preserve">The following sections describe Studio Designer’s process for responding to incidents. The incident </w:t>
      </w:r>
      <w:r w:rsidR="008F14C7">
        <w:rPr>
          <w:rFonts w:ascii="AppleSystemUIFont" w:hAnsi="AppleSystemUIFont" w:cs="AppleSystemUIFont"/>
          <w:color w:val="202A40"/>
        </w:rPr>
        <w:t>commander</w:t>
      </w:r>
      <w:r w:rsidRPr="00CE5B2E">
        <w:rPr>
          <w:rFonts w:ascii="AppleSystemUIFont" w:hAnsi="AppleSystemUIFont" w:cs="AppleSystemUIFont"/>
          <w:color w:val="202A40"/>
        </w:rPr>
        <w:t xml:space="preserve"> (</w:t>
      </w:r>
      <w:r w:rsidR="001A326D">
        <w:rPr>
          <w:rFonts w:ascii="AppleSystemUIFont" w:hAnsi="AppleSystemUIFont" w:cs="AppleSystemUIFont"/>
          <w:color w:val="202A40"/>
        </w:rPr>
        <w:t>IC)</w:t>
      </w:r>
      <w:r w:rsidRPr="00CE5B2E">
        <w:rPr>
          <w:rFonts w:ascii="AppleSystemUIFont" w:hAnsi="AppleSystemUIFont" w:cs="AppleSystemUIFont"/>
          <w:color w:val="202A40"/>
        </w:rPr>
        <w:t xml:space="preserve"> takes the team through this series of steps to drive the incident from detection to resolution. </w:t>
      </w:r>
    </w:p>
    <w:p w:rsidRPr="00CE5B2E" w:rsidR="00CA439B" w:rsidP="00CA439B" w:rsidRDefault="00CA439B" w14:paraId="2635A229" w14:textId="77777777">
      <w:pPr>
        <w:pStyle w:val="ListParagraph"/>
        <w:autoSpaceDE w:val="0"/>
        <w:autoSpaceDN w:val="0"/>
        <w:adjustRightInd w:val="0"/>
        <w:ind w:left="792"/>
        <w:rPr>
          <w:rFonts w:ascii="AppleSystemUIFont" w:hAnsi="AppleSystemUIFont" w:cs="AppleSystemUIFont"/>
          <w:color w:val="202A40"/>
        </w:rPr>
      </w:pPr>
    </w:p>
    <w:p w:rsidR="00846CD6" w:rsidP="00846CD6" w:rsidRDefault="00846CD6" w14:paraId="6A0156A4" w14:textId="7776FB4B">
      <w:pPr>
        <w:pStyle w:val="ListParagraph"/>
        <w:ind w:left="792"/>
        <w:rPr>
          <w:rFonts w:ascii="AvenirNext LT Pro Light" w:hAnsi="AvenirNext LT Pro Light"/>
          <w:color w:val="202A40"/>
        </w:rPr>
      </w:pPr>
    </w:p>
    <w:p w:rsidR="00CA439B" w:rsidP="5F9EE39C" w:rsidRDefault="00CA439B" w14:paraId="72A54787" w14:textId="4EBFB200">
      <w:pPr>
        <w:pStyle w:val="Heading1"/>
        <w:rPr>
          <w:rFonts w:ascii="Cambria" w:hAnsi="Cambria" w:eastAsia="Cambria" w:cs="Cambria" w:asciiTheme="minorAscii" w:hAnsiTheme="minorAscii" w:eastAsiaTheme="minorAscii" w:cstheme="minorAscii"/>
          <w:b w:val="1"/>
          <w:bCs w:val="1"/>
          <w:color w:val="202A40"/>
          <w:sz w:val="32"/>
          <w:szCs w:val="32"/>
        </w:rPr>
      </w:pPr>
      <w:bookmarkStart w:name="_Toc450196648" w:id="271633000"/>
      <w:r w:rsidR="5EA86936">
        <w:rPr/>
        <w:t>Detect</w:t>
      </w:r>
      <w:bookmarkEnd w:id="271633000"/>
    </w:p>
    <w:p w:rsidRPr="001B7E28" w:rsidR="00396A78" w:rsidP="5F9EE39C" w:rsidRDefault="00CA439B" w14:textId="2A936D0D" w14:paraId="2FA74DE2">
      <w:pPr>
        <w:pStyle w:val="ListParagraph"/>
        <w:numPr>
          <w:ilvl w:val="1"/>
          <w:numId w:val="1"/>
        </w:numPr>
        <w:rPr>
          <w:rStyle w:val="Heading2Char"/>
        </w:rPr>
      </w:pPr>
      <w:r>
        <w:rPr>
          <w:rFonts w:ascii="AvenirNext LT Pro Light" w:hAnsi="AvenirNext LT Pro Light"/>
          <w:noProof/>
          <w:color w:val="202A40"/>
        </w:rPr>
        <w:drawing>
          <wp:anchor distT="0" distB="0" distL="114300" distR="114300" simplePos="0" relativeHeight="251659264" behindDoc="0" locked="0" layoutInCell="1" allowOverlap="1" wp14:anchorId="46D7AD20" wp14:editId="675A93CD">
            <wp:simplePos x="0" y="0"/>
            <wp:positionH relativeFrom="column">
              <wp:posOffset>309880</wp:posOffset>
            </wp:positionH>
            <wp:positionV relativeFrom="paragraph">
              <wp:posOffset>188314</wp:posOffset>
            </wp:positionV>
            <wp:extent cx="5486400" cy="1348105"/>
            <wp:effectExtent l="0" t="0" r="0" b="0"/>
            <wp:wrapTopAndBottom/>
            <wp:docPr id="31" name="Picture 3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10;&#10;Description automatically generated"/>
                    <pic:cNvPicPr/>
                  </pic:nvPicPr>
                  <pic:blipFill>
                    <a:blip r:embed="rId9"/>
                    <a:stretch>
                      <a:fillRect/>
                    </a:stretch>
                  </pic:blipFill>
                  <pic:spPr>
                    <a:xfrm>
                      <a:off x="0" y="0"/>
                      <a:ext cx="5486400" cy="1348105"/>
                    </a:xfrm>
                    <a:prstGeom prst="rect">
                      <a:avLst/>
                    </a:prstGeom>
                  </pic:spPr>
                </pic:pic>
              </a:graphicData>
            </a:graphic>
            <wp14:sizeRelH relativeFrom="page">
              <wp14:pctWidth>0</wp14:pctWidth>
            </wp14:sizeRelH>
            <wp14:sizeRelV relativeFrom="page">
              <wp14:pctHeight>0</wp14:pctHeight>
            </wp14:sizeRelV>
          </wp:anchor>
        </w:drawing>
      </w:r>
    </w:p>
    <w:p w:rsidR="00396A78" w:rsidP="0064652E" w:rsidRDefault="00396A78" w14:paraId="4E5F2C72" w14:textId="44133364">
      <w:pPr>
        <w:pStyle w:val="ListParagraph"/>
        <w:numPr>
          <w:ilvl w:val="2"/>
          <w:numId w:val="1"/>
        </w:numPr>
        <w:rPr>
          <w:rFonts w:ascii="AvenirNext LT Pro Light" w:hAnsi="AvenirNext LT Pro Light"/>
          <w:color w:val="202A40"/>
        </w:rPr>
      </w:pPr>
      <w:r w:rsidRPr="00396A78">
        <w:rPr>
          <w:rFonts w:ascii="AvenirNext LT Pro Light" w:hAnsi="AvenirNext LT Pro Light"/>
          <w:color w:val="202A40"/>
        </w:rPr>
        <w:t>We fill in the following fields for every incident:</w:t>
      </w:r>
    </w:p>
    <w:tbl>
      <w:tblPr>
        <w:tblStyle w:val="TableGrid"/>
        <w:tblW w:w="0" w:type="auto"/>
        <w:tblInd w:w="1224" w:type="dxa"/>
        <w:tblLook w:val="04A0" w:firstRow="1" w:lastRow="0" w:firstColumn="1" w:lastColumn="0" w:noHBand="0" w:noVBand="1"/>
      </w:tblPr>
      <w:tblGrid>
        <w:gridCol w:w="2045"/>
        <w:gridCol w:w="1586"/>
        <w:gridCol w:w="3775"/>
      </w:tblGrid>
      <w:tr w:rsidR="006D49A1" w:rsidTr="00062386" w14:paraId="68A0EC0C" w14:textId="77777777">
        <w:tc>
          <w:tcPr>
            <w:tcW w:w="2045" w:type="dxa"/>
          </w:tcPr>
          <w:p w:rsidR="006D49A1" w:rsidP="006D49A1" w:rsidRDefault="006D49A1" w14:paraId="381098B5" w14:textId="68DF11C4">
            <w:pPr>
              <w:pStyle w:val="ListParagraph"/>
              <w:ind w:left="0"/>
              <w:rPr>
                <w:rFonts w:ascii="AvenirNext LT Pro Light" w:hAnsi="AvenirNext LT Pro Light"/>
                <w:color w:val="202A40"/>
              </w:rPr>
            </w:pPr>
            <w:r w:rsidRPr="00396A78">
              <w:rPr>
                <w:rFonts w:ascii="AvenirNext LT Pro Light" w:hAnsi="AvenirNext LT Pro Light"/>
                <w:color w:val="202A40"/>
              </w:rPr>
              <w:t>Jira field</w:t>
            </w:r>
          </w:p>
        </w:tc>
        <w:tc>
          <w:tcPr>
            <w:tcW w:w="1586" w:type="dxa"/>
          </w:tcPr>
          <w:p w:rsidR="006D49A1" w:rsidP="006D49A1" w:rsidRDefault="006D49A1" w14:paraId="6FBF1DE2" w14:textId="36823677">
            <w:pPr>
              <w:pStyle w:val="ListParagraph"/>
              <w:ind w:left="0"/>
              <w:rPr>
                <w:rFonts w:ascii="AvenirNext LT Pro Light" w:hAnsi="AvenirNext LT Pro Light"/>
                <w:color w:val="202A40"/>
              </w:rPr>
            </w:pPr>
            <w:r w:rsidRPr="00396A78">
              <w:rPr>
                <w:rFonts w:ascii="AvenirNext LT Pro Light" w:hAnsi="AvenirNext LT Pro Light"/>
                <w:color w:val="202A40"/>
              </w:rPr>
              <w:t>Type</w:t>
            </w:r>
          </w:p>
        </w:tc>
        <w:tc>
          <w:tcPr>
            <w:tcW w:w="3775" w:type="dxa"/>
          </w:tcPr>
          <w:p w:rsidR="006D49A1" w:rsidP="00062386" w:rsidRDefault="006D49A1" w14:paraId="11EA67E8" w14:textId="6B90B55A">
            <w:pPr>
              <w:rPr>
                <w:rFonts w:ascii="AvenirNext LT Pro Light" w:hAnsi="AvenirNext LT Pro Light"/>
                <w:color w:val="202A40"/>
              </w:rPr>
            </w:pPr>
            <w:r w:rsidRPr="006D49A1">
              <w:rPr>
                <w:rFonts w:ascii="AvenirNext LT Pro Light" w:hAnsi="AvenirNext LT Pro Light"/>
                <w:color w:val="202A40"/>
              </w:rPr>
              <w:t>Help Text</w:t>
            </w:r>
          </w:p>
        </w:tc>
      </w:tr>
      <w:tr w:rsidR="006D49A1" w:rsidTr="00062386" w14:paraId="6611DA56" w14:textId="77777777">
        <w:tc>
          <w:tcPr>
            <w:tcW w:w="2045" w:type="dxa"/>
          </w:tcPr>
          <w:p w:rsidRPr="006D49A1" w:rsidR="006D49A1" w:rsidP="006D49A1" w:rsidRDefault="006D49A1" w14:paraId="008C6E1E" w14:textId="2C5DCE9E">
            <w:pPr>
              <w:rPr>
                <w:rFonts w:ascii="AvenirNext LT Pro Light" w:hAnsi="AvenirNext LT Pro Light"/>
                <w:color w:val="202A40"/>
              </w:rPr>
            </w:pPr>
            <w:r w:rsidRPr="006D49A1">
              <w:rPr>
                <w:rFonts w:ascii="AvenirNext LT Pro Light" w:hAnsi="AvenirNext LT Pro Light"/>
                <w:color w:val="202A40"/>
              </w:rPr>
              <w:t>Summary</w:t>
            </w:r>
          </w:p>
          <w:p w:rsidR="006D49A1" w:rsidP="006D49A1" w:rsidRDefault="006D49A1" w14:paraId="1ABB4130" w14:textId="77777777">
            <w:pPr>
              <w:pStyle w:val="ListParagraph"/>
              <w:ind w:left="0"/>
              <w:rPr>
                <w:rFonts w:ascii="AvenirNext LT Pro Light" w:hAnsi="AvenirNext LT Pro Light"/>
                <w:color w:val="202A40"/>
              </w:rPr>
            </w:pPr>
          </w:p>
        </w:tc>
        <w:tc>
          <w:tcPr>
            <w:tcW w:w="1586" w:type="dxa"/>
          </w:tcPr>
          <w:p w:rsidRPr="006D49A1" w:rsidR="006D49A1" w:rsidP="006D49A1" w:rsidRDefault="006D49A1" w14:paraId="26691BA3" w14:textId="71C9A75E">
            <w:pPr>
              <w:rPr>
                <w:rFonts w:ascii="AvenirNext LT Pro Light" w:hAnsi="AvenirNext LT Pro Light"/>
                <w:color w:val="202A40"/>
              </w:rPr>
            </w:pPr>
            <w:r w:rsidRPr="006D49A1">
              <w:rPr>
                <w:rFonts w:ascii="AvenirNext LT Pro Light" w:hAnsi="AvenirNext LT Pro Light"/>
                <w:color w:val="202A40"/>
              </w:rPr>
              <w:t>Text</w:t>
            </w:r>
          </w:p>
          <w:p w:rsidR="006D49A1" w:rsidP="006D49A1" w:rsidRDefault="006D49A1" w14:paraId="1CC09699" w14:textId="77777777">
            <w:pPr>
              <w:pStyle w:val="ListParagraph"/>
              <w:ind w:left="0"/>
              <w:rPr>
                <w:rFonts w:ascii="AvenirNext LT Pro Light" w:hAnsi="AvenirNext LT Pro Light"/>
                <w:color w:val="202A40"/>
              </w:rPr>
            </w:pPr>
          </w:p>
        </w:tc>
        <w:tc>
          <w:tcPr>
            <w:tcW w:w="3775" w:type="dxa"/>
          </w:tcPr>
          <w:p w:rsidR="006D49A1" w:rsidP="00062386" w:rsidRDefault="006D49A1" w14:paraId="29561289" w14:textId="75377502">
            <w:pPr>
              <w:rPr>
                <w:rFonts w:ascii="AvenirNext LT Pro Light" w:hAnsi="AvenirNext LT Pro Light"/>
                <w:color w:val="202A40"/>
              </w:rPr>
            </w:pPr>
            <w:r w:rsidRPr="006D49A1">
              <w:rPr>
                <w:rFonts w:ascii="AvenirNext LT Pro Light" w:hAnsi="AvenirNext LT Pro Light"/>
                <w:color w:val="202A40"/>
              </w:rPr>
              <w:t>What’s the emergency?</w:t>
            </w:r>
          </w:p>
        </w:tc>
      </w:tr>
      <w:tr w:rsidR="006D49A1" w:rsidTr="00062386" w14:paraId="5D4C4D8F" w14:textId="77777777">
        <w:tc>
          <w:tcPr>
            <w:tcW w:w="2045" w:type="dxa"/>
          </w:tcPr>
          <w:p w:rsidRPr="006D49A1" w:rsidR="006D49A1" w:rsidP="006D49A1" w:rsidRDefault="006D49A1" w14:paraId="55F1FF27" w14:textId="55DA09D4">
            <w:pPr>
              <w:rPr>
                <w:rFonts w:ascii="AvenirNext LT Pro Light" w:hAnsi="AvenirNext LT Pro Light"/>
                <w:color w:val="202A40"/>
              </w:rPr>
            </w:pPr>
            <w:r w:rsidRPr="006D49A1">
              <w:rPr>
                <w:rFonts w:ascii="AvenirNext LT Pro Light" w:hAnsi="AvenirNext LT Pro Light"/>
                <w:color w:val="202A40"/>
              </w:rPr>
              <w:t>Description</w:t>
            </w:r>
          </w:p>
          <w:p w:rsidR="006D49A1" w:rsidP="006D49A1" w:rsidRDefault="006D49A1" w14:paraId="235E1BFD" w14:textId="77777777">
            <w:pPr>
              <w:pStyle w:val="ListParagraph"/>
              <w:ind w:left="0"/>
              <w:rPr>
                <w:rFonts w:ascii="AvenirNext LT Pro Light" w:hAnsi="AvenirNext LT Pro Light"/>
                <w:color w:val="202A40"/>
              </w:rPr>
            </w:pPr>
          </w:p>
        </w:tc>
        <w:tc>
          <w:tcPr>
            <w:tcW w:w="1586" w:type="dxa"/>
          </w:tcPr>
          <w:p w:rsidRPr="006D49A1" w:rsidR="006D49A1" w:rsidP="006D49A1" w:rsidRDefault="006D49A1" w14:paraId="3FD65E86" w14:textId="6F9EB5F0">
            <w:pPr>
              <w:rPr>
                <w:rFonts w:ascii="AvenirNext LT Pro Light" w:hAnsi="AvenirNext LT Pro Light"/>
                <w:color w:val="202A40"/>
              </w:rPr>
            </w:pPr>
            <w:r w:rsidRPr="006D49A1">
              <w:rPr>
                <w:rFonts w:ascii="AvenirNext LT Pro Light" w:hAnsi="AvenirNext LT Pro Light"/>
                <w:color w:val="202A40"/>
              </w:rPr>
              <w:t>Text</w:t>
            </w:r>
          </w:p>
          <w:p w:rsidR="006D49A1" w:rsidP="006D49A1" w:rsidRDefault="006D49A1" w14:paraId="6C64796C" w14:textId="77777777">
            <w:pPr>
              <w:pStyle w:val="ListParagraph"/>
              <w:ind w:left="0"/>
              <w:rPr>
                <w:rFonts w:ascii="AvenirNext LT Pro Light" w:hAnsi="AvenirNext LT Pro Light"/>
                <w:color w:val="202A40"/>
              </w:rPr>
            </w:pPr>
          </w:p>
        </w:tc>
        <w:tc>
          <w:tcPr>
            <w:tcW w:w="3775" w:type="dxa"/>
          </w:tcPr>
          <w:p w:rsidR="006D49A1" w:rsidP="00062386" w:rsidRDefault="006D49A1" w14:paraId="1DF50EFA" w14:textId="298A1FA1">
            <w:pPr>
              <w:rPr>
                <w:rFonts w:ascii="AvenirNext LT Pro Light" w:hAnsi="AvenirNext LT Pro Light"/>
                <w:color w:val="202A40"/>
              </w:rPr>
            </w:pPr>
            <w:r w:rsidRPr="006D49A1">
              <w:rPr>
                <w:rFonts w:ascii="AvenirNext LT Pro Light" w:hAnsi="AvenirNext LT Pro Light"/>
                <w:color w:val="202A40"/>
              </w:rPr>
              <w:t>What’s the impact on customers? Include your contact details so responders can reach you.</w:t>
            </w:r>
          </w:p>
        </w:tc>
      </w:tr>
      <w:tr w:rsidR="006D49A1" w:rsidTr="00062386" w14:paraId="5E28490E" w14:textId="77777777">
        <w:tc>
          <w:tcPr>
            <w:tcW w:w="2045" w:type="dxa"/>
          </w:tcPr>
          <w:p w:rsidRPr="006D49A1" w:rsidR="006D49A1" w:rsidP="006D49A1" w:rsidRDefault="006D49A1" w14:paraId="53483E64" w14:textId="0990ADB4">
            <w:pPr>
              <w:rPr>
                <w:rFonts w:ascii="AvenirNext LT Pro Light" w:hAnsi="AvenirNext LT Pro Light"/>
                <w:color w:val="202A40"/>
              </w:rPr>
            </w:pPr>
            <w:r w:rsidRPr="006D49A1">
              <w:rPr>
                <w:rFonts w:ascii="AvenirNext LT Pro Light" w:hAnsi="AvenirNext LT Pro Light"/>
                <w:color w:val="202A40"/>
              </w:rPr>
              <w:t>Severity</w:t>
            </w:r>
          </w:p>
          <w:p w:rsidR="006D49A1" w:rsidP="006D49A1" w:rsidRDefault="006D49A1" w14:paraId="65930D22" w14:textId="77777777">
            <w:pPr>
              <w:pStyle w:val="ListParagraph"/>
              <w:ind w:left="0"/>
              <w:rPr>
                <w:rFonts w:ascii="AvenirNext LT Pro Light" w:hAnsi="AvenirNext LT Pro Light"/>
                <w:color w:val="202A40"/>
              </w:rPr>
            </w:pPr>
          </w:p>
        </w:tc>
        <w:tc>
          <w:tcPr>
            <w:tcW w:w="1586" w:type="dxa"/>
          </w:tcPr>
          <w:p w:rsidRPr="006D49A1" w:rsidR="006D49A1" w:rsidP="006D49A1" w:rsidRDefault="006D49A1" w14:paraId="158E5B32" w14:textId="67444078">
            <w:pPr>
              <w:rPr>
                <w:rFonts w:ascii="AvenirNext LT Pro Light" w:hAnsi="AvenirNext LT Pro Light"/>
                <w:color w:val="202A40"/>
              </w:rPr>
            </w:pPr>
            <w:r w:rsidRPr="006D49A1">
              <w:rPr>
                <w:rFonts w:ascii="AvenirNext LT Pro Light" w:hAnsi="AvenirNext LT Pro Light"/>
                <w:color w:val="202A40"/>
              </w:rPr>
              <w:t>Single- select</w:t>
            </w:r>
          </w:p>
          <w:p w:rsidR="006D49A1" w:rsidP="006D49A1" w:rsidRDefault="006D49A1" w14:paraId="556BB694" w14:textId="77777777">
            <w:pPr>
              <w:pStyle w:val="ListParagraph"/>
              <w:ind w:left="0"/>
              <w:rPr>
                <w:rFonts w:ascii="AvenirNext LT Pro Light" w:hAnsi="AvenirNext LT Pro Light"/>
                <w:color w:val="202A40"/>
              </w:rPr>
            </w:pPr>
          </w:p>
        </w:tc>
        <w:tc>
          <w:tcPr>
            <w:tcW w:w="3775" w:type="dxa"/>
          </w:tcPr>
          <w:p w:rsidR="006D49A1" w:rsidP="006D49A1" w:rsidRDefault="006D49A1" w14:paraId="114D50FA" w14:textId="28FD987C">
            <w:pPr>
              <w:rPr>
                <w:rFonts w:ascii="AvenirNext LT Pro Light" w:hAnsi="AvenirNext LT Pro Light"/>
                <w:color w:val="202A40"/>
              </w:rPr>
            </w:pPr>
            <w:r w:rsidRPr="00062386">
              <w:rPr>
                <w:rFonts w:ascii="AvenirNext LT Pro Light" w:hAnsi="AvenirNext LT Pro Light"/>
                <w:color w:val="202A40"/>
                <w:highlight w:val="yellow"/>
              </w:rPr>
              <w:t>(Hyperlink to a Confluence page with our severity scale on it)</w:t>
            </w:r>
            <w:r w:rsidRPr="006D49A1">
              <w:rPr>
                <w:rFonts w:ascii="AvenirNext LT Pro Light" w:hAnsi="AvenirNext LT Pro Light"/>
                <w:color w:val="202A40"/>
              </w:rPr>
              <w:t xml:space="preserve"> Choosing Sev 2 or 1 means you believe this must be resolved right now - people will be paged.</w:t>
            </w:r>
          </w:p>
        </w:tc>
      </w:tr>
      <w:tr w:rsidR="006D49A1" w:rsidTr="00062386" w14:paraId="57E63670" w14:textId="77777777">
        <w:tc>
          <w:tcPr>
            <w:tcW w:w="2045" w:type="dxa"/>
          </w:tcPr>
          <w:p w:rsidRPr="006D49A1" w:rsidR="006D49A1" w:rsidP="006D49A1" w:rsidRDefault="006D49A1" w14:paraId="2D58212D" w14:textId="77777777">
            <w:pPr>
              <w:rPr>
                <w:rFonts w:ascii="AvenirNext LT Pro Light" w:hAnsi="AvenirNext LT Pro Light"/>
                <w:color w:val="202A40"/>
              </w:rPr>
            </w:pPr>
            <w:r w:rsidRPr="006D49A1">
              <w:rPr>
                <w:rFonts w:ascii="AvenirNext LT Pro Light" w:hAnsi="AvenirNext LT Pro Light"/>
                <w:color w:val="202A40"/>
              </w:rPr>
              <w:t>Faulty service</w:t>
            </w:r>
          </w:p>
          <w:p w:rsidR="006D49A1" w:rsidP="006D49A1" w:rsidRDefault="006D49A1" w14:paraId="4A878DCE" w14:textId="77777777">
            <w:pPr>
              <w:pStyle w:val="ListParagraph"/>
              <w:ind w:left="0"/>
              <w:rPr>
                <w:rFonts w:ascii="AvenirNext LT Pro Light" w:hAnsi="AvenirNext LT Pro Light"/>
                <w:color w:val="202A40"/>
              </w:rPr>
            </w:pPr>
          </w:p>
        </w:tc>
        <w:tc>
          <w:tcPr>
            <w:tcW w:w="1586" w:type="dxa"/>
          </w:tcPr>
          <w:p w:rsidRPr="006D49A1" w:rsidR="006D49A1" w:rsidP="006D49A1" w:rsidRDefault="006D49A1" w14:paraId="0A5B8CAF" w14:textId="77777777">
            <w:pPr>
              <w:rPr>
                <w:rFonts w:ascii="AvenirNext LT Pro Light" w:hAnsi="AvenirNext LT Pro Light"/>
                <w:color w:val="202A40"/>
              </w:rPr>
            </w:pPr>
            <w:r w:rsidRPr="006D49A1">
              <w:rPr>
                <w:rFonts w:ascii="AvenirNext LT Pro Light" w:hAnsi="AvenirNext LT Pro Light"/>
                <w:color w:val="202A40"/>
              </w:rPr>
              <w:t>Single- select</w:t>
            </w:r>
          </w:p>
          <w:p w:rsidR="006D49A1" w:rsidP="006D49A1" w:rsidRDefault="006D49A1" w14:paraId="4D57EB01" w14:textId="77777777">
            <w:pPr>
              <w:pStyle w:val="ListParagraph"/>
              <w:ind w:left="0"/>
              <w:rPr>
                <w:rFonts w:ascii="AvenirNext LT Pro Light" w:hAnsi="AvenirNext LT Pro Light"/>
                <w:color w:val="202A40"/>
              </w:rPr>
            </w:pPr>
          </w:p>
        </w:tc>
        <w:tc>
          <w:tcPr>
            <w:tcW w:w="3775" w:type="dxa"/>
          </w:tcPr>
          <w:p w:rsidR="006D49A1" w:rsidP="00062386" w:rsidRDefault="006D49A1" w14:paraId="40DF7708" w14:textId="288FB881">
            <w:pPr>
              <w:rPr>
                <w:rFonts w:ascii="AvenirNext LT Pro Light" w:hAnsi="AvenirNext LT Pro Light"/>
                <w:color w:val="202A40"/>
              </w:rPr>
            </w:pPr>
            <w:r w:rsidRPr="006D49A1">
              <w:rPr>
                <w:rFonts w:ascii="AvenirNext LT Pro Light" w:hAnsi="AvenirNext LT Pro Light"/>
                <w:color w:val="202A40"/>
              </w:rPr>
              <w:t>The service that has the fault that’s causing the incident. Take your best guess if unsure. Select “Unknown” if you have no idea.</w:t>
            </w:r>
          </w:p>
        </w:tc>
      </w:tr>
      <w:tr w:rsidR="006D49A1" w:rsidTr="00062386" w14:paraId="4E706465" w14:textId="77777777">
        <w:tc>
          <w:tcPr>
            <w:tcW w:w="2045" w:type="dxa"/>
          </w:tcPr>
          <w:p w:rsidRPr="006D49A1" w:rsidR="006D49A1" w:rsidP="006D49A1" w:rsidRDefault="006D49A1" w14:paraId="17480A86" w14:textId="77777777">
            <w:pPr>
              <w:rPr>
                <w:rFonts w:ascii="AvenirNext LT Pro Light" w:hAnsi="AvenirNext LT Pro Light"/>
                <w:color w:val="202A40"/>
              </w:rPr>
            </w:pPr>
            <w:r w:rsidRPr="006D49A1">
              <w:rPr>
                <w:rFonts w:ascii="AvenirNext LT Pro Light" w:hAnsi="AvenirNext LT Pro Light"/>
                <w:color w:val="202A40"/>
              </w:rPr>
              <w:t>Affected products</w:t>
            </w:r>
          </w:p>
          <w:p w:rsidR="006D49A1" w:rsidP="006D49A1" w:rsidRDefault="006D49A1" w14:paraId="35C339EF" w14:textId="77777777">
            <w:pPr>
              <w:pStyle w:val="ListParagraph"/>
              <w:ind w:left="0"/>
              <w:rPr>
                <w:rFonts w:ascii="AvenirNext LT Pro Light" w:hAnsi="AvenirNext LT Pro Light"/>
                <w:color w:val="202A40"/>
              </w:rPr>
            </w:pPr>
          </w:p>
        </w:tc>
        <w:tc>
          <w:tcPr>
            <w:tcW w:w="1586" w:type="dxa"/>
          </w:tcPr>
          <w:p w:rsidRPr="006D49A1" w:rsidR="006D49A1" w:rsidP="006D49A1" w:rsidRDefault="006D49A1" w14:paraId="1D925819" w14:textId="45125F93">
            <w:pPr>
              <w:rPr>
                <w:rFonts w:ascii="AvenirNext LT Pro Light" w:hAnsi="AvenirNext LT Pro Light"/>
                <w:color w:val="202A40"/>
              </w:rPr>
            </w:pPr>
            <w:r w:rsidRPr="006D49A1">
              <w:rPr>
                <w:rFonts w:ascii="AvenirNext LT Pro Light" w:hAnsi="AvenirNext LT Pro Light"/>
                <w:color w:val="202A40"/>
              </w:rPr>
              <w:t>Checkboxes</w:t>
            </w:r>
          </w:p>
          <w:p w:rsidR="006D49A1" w:rsidP="006D49A1" w:rsidRDefault="006D49A1" w14:paraId="204834D1" w14:textId="77777777">
            <w:pPr>
              <w:pStyle w:val="ListParagraph"/>
              <w:ind w:left="0"/>
              <w:rPr>
                <w:rFonts w:ascii="AvenirNext LT Pro Light" w:hAnsi="AvenirNext LT Pro Light"/>
                <w:color w:val="202A40"/>
              </w:rPr>
            </w:pPr>
          </w:p>
        </w:tc>
        <w:tc>
          <w:tcPr>
            <w:tcW w:w="3775" w:type="dxa"/>
          </w:tcPr>
          <w:p w:rsidR="006D49A1" w:rsidP="00062386" w:rsidRDefault="006D49A1" w14:paraId="124A7B7F" w14:textId="32EC268D">
            <w:pPr>
              <w:rPr>
                <w:rFonts w:ascii="AvenirNext LT Pro Light" w:hAnsi="AvenirNext LT Pro Light"/>
                <w:color w:val="202A40"/>
              </w:rPr>
            </w:pPr>
            <w:r w:rsidRPr="006D49A1">
              <w:rPr>
                <w:rFonts w:ascii="AvenirNext LT Pro Light" w:hAnsi="AvenirNext LT Pro Light"/>
                <w:color w:val="202A40"/>
              </w:rPr>
              <w:t>Which products are affected by this incident? Select any that apply.</w:t>
            </w:r>
          </w:p>
        </w:tc>
      </w:tr>
    </w:tbl>
    <w:p w:rsidRPr="00396A78" w:rsidR="00396A78" w:rsidP="006D49A1" w:rsidRDefault="00396A78" w14:paraId="2A328D4A" w14:textId="77777777">
      <w:pPr>
        <w:pStyle w:val="ListParagraph"/>
        <w:ind w:left="1224"/>
        <w:rPr>
          <w:rFonts w:ascii="AvenirNext LT Pro Light" w:hAnsi="AvenirNext LT Pro Light"/>
          <w:color w:val="202A40"/>
        </w:rPr>
      </w:pPr>
    </w:p>
    <w:p w:rsidR="006D49A1" w:rsidP="00062386" w:rsidRDefault="006D49A1" w14:paraId="38BC00C1" w14:textId="180D1C4C">
      <w:pPr>
        <w:pStyle w:val="ListParagraph"/>
        <w:ind w:left="1224"/>
        <w:rPr>
          <w:rFonts w:ascii="AvenirNext LT Pro Light" w:hAnsi="AvenirNext LT Pro Light"/>
          <w:color w:val="202A40"/>
        </w:rPr>
      </w:pPr>
    </w:p>
    <w:p w:rsidRPr="0070706A" w:rsidR="00396A78" w:rsidP="0064652E" w:rsidRDefault="00396A78" w14:paraId="2661409B" w14:textId="7BFD1FDB">
      <w:pPr>
        <w:pStyle w:val="ListParagraph"/>
        <w:numPr>
          <w:ilvl w:val="2"/>
          <w:numId w:val="1"/>
        </w:numPr>
        <w:rPr>
          <w:rFonts w:ascii="AvenirNext LT Pro Light" w:hAnsi="AvenirNext LT Pro Light"/>
          <w:color w:val="202A40"/>
        </w:rPr>
      </w:pPr>
      <w:r w:rsidRPr="5F9EE39C" w:rsidR="067C5412">
        <w:rPr>
          <w:rFonts w:ascii="AvenirNext LT Pro Light" w:hAnsi="AvenirNext LT Pro Light"/>
          <w:color w:val="202A40"/>
        </w:rPr>
        <w:t>Once the incident is created, its issue key (eg “HOT-12345”) is used in all internal communications about the incident.</w:t>
      </w:r>
    </w:p>
    <w:p w:rsidRPr="00396A78" w:rsidR="00396A78" w:rsidP="0064652E" w:rsidRDefault="00396A78" w14:paraId="7D03D28A" w14:textId="42228D85">
      <w:pPr>
        <w:pStyle w:val="ListParagraph"/>
        <w:numPr>
          <w:ilvl w:val="2"/>
          <w:numId w:val="1"/>
        </w:numPr>
        <w:rPr>
          <w:rFonts w:ascii="AvenirNext LT Pro Light" w:hAnsi="AvenirNext LT Pro Light"/>
          <w:color w:val="202A40"/>
        </w:rPr>
      </w:pPr>
      <w:r w:rsidRPr="5F9EE39C" w:rsidR="067C5412">
        <w:rPr>
          <w:rFonts w:ascii="AvenirNext LT Pro Light" w:hAnsi="AvenirNext LT Pro Light"/>
          <w:color w:val="202A40"/>
        </w:rPr>
        <w:t xml:space="preserve">When the incident issue has been created but hasn’t yet been assigned to an incident </w:t>
      </w:r>
      <w:r w:rsidRPr="5F9EE39C" w:rsidR="51E29030">
        <w:rPr>
          <w:rFonts w:ascii="AvenirNext LT Pro Light" w:hAnsi="AvenirNext LT Pro Light"/>
          <w:color w:val="202A40"/>
        </w:rPr>
        <w:t>commander</w:t>
      </w:r>
      <w:r w:rsidRPr="5F9EE39C" w:rsidR="067C5412">
        <w:rPr>
          <w:rFonts w:ascii="AvenirNext LT Pro Light" w:hAnsi="AvenirNext LT Pro Light"/>
          <w:color w:val="202A40"/>
        </w:rPr>
        <w:t xml:space="preserve"> (</w:t>
      </w:r>
      <w:r w:rsidRPr="5F9EE39C" w:rsidR="4C2899DC">
        <w:rPr>
          <w:rFonts w:ascii="AvenirNext LT Pro Light" w:hAnsi="AvenirNext LT Pro Light"/>
          <w:color w:val="202A40"/>
        </w:rPr>
        <w:t>IC)</w:t>
      </w:r>
      <w:r w:rsidRPr="5F9EE39C" w:rsidR="067C5412">
        <w:rPr>
          <w:rFonts w:ascii="AvenirNext LT Pro Light" w:hAnsi="AvenirNext LT Pro Light"/>
          <w:color w:val="202A40"/>
        </w:rPr>
        <w:t>, the incident is in a “pending” state. This is the initial status in our Jira incident workflow.</w:t>
      </w:r>
    </w:p>
    <w:p w:rsidRPr="005D5E60" w:rsidR="005D5E60" w:rsidP="005D5E60" w:rsidRDefault="005D5E60" w14:paraId="1FF583B0" w14:textId="2B7EBFC9">
      <w:pPr>
        <w:pStyle w:val="ListParagraph"/>
        <w:rPr>
          <w:rFonts w:ascii="AvenirNext LT Pro Light" w:hAnsi="AvenirNext LT Pro Light"/>
          <w:color w:val="202A40"/>
        </w:rPr>
      </w:pPr>
    </w:p>
    <w:p w:rsidR="00155F0F" w:rsidP="5F9EE39C" w:rsidRDefault="00155F0F" w14:paraId="0F72D27B" w14:textId="18A98DFC">
      <w:pPr>
        <w:pStyle w:val="Heading1"/>
        <w:rPr>
          <w:rFonts w:ascii="AvenirNext LT Pro Light" w:hAnsi="AvenirNext LT Pro Light"/>
          <w:b w:val="1"/>
          <w:bCs w:val="1"/>
          <w:color w:val="202A40"/>
        </w:rPr>
      </w:pPr>
      <w:bookmarkStart w:name="_Toc1112651321" w:id="1066659292"/>
      <w:r w:rsidR="0A75EC37">
        <w:rPr/>
        <w:t>Open communications</w:t>
      </w:r>
      <w:bookmarkEnd w:id="1066659292"/>
    </w:p>
    <w:p w:rsidR="00CA439B" w:rsidP="00CA439B" w:rsidRDefault="00CA439B" w14:paraId="3BB8BC76" w14:textId="0E0A81CB">
      <w:pPr>
        <w:pStyle w:val="ListParagraph"/>
        <w:ind w:left="792"/>
        <w:rPr>
          <w:rFonts w:ascii="AvenirNext LT Pro Light" w:hAnsi="AvenirNext LT Pro Light"/>
          <w:b/>
          <w:bCs/>
          <w:color w:val="202A40"/>
        </w:rPr>
      </w:pPr>
      <w:r w:rsidRPr="00CA439B">
        <w:rPr>
          <w:rFonts w:ascii="AvenirNext LT Pro Light" w:hAnsi="AvenirNext LT Pro Light"/>
          <w:b/>
          <w:bCs/>
          <w:noProof/>
          <w:color w:val="202A40"/>
        </w:rPr>
        <w:drawing>
          <wp:inline distT="0" distB="0" distL="0" distR="0" wp14:anchorId="4391ED99" wp14:editId="435C4EA7">
            <wp:extent cx="5486400" cy="135191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1351915"/>
                    </a:xfrm>
                    <a:prstGeom prst="rect">
                      <a:avLst/>
                    </a:prstGeom>
                  </pic:spPr>
                </pic:pic>
              </a:graphicData>
            </a:graphic>
          </wp:inline>
        </w:drawing>
      </w:r>
    </w:p>
    <w:p w:rsidRPr="001B7E28" w:rsidR="00CA439B" w:rsidP="00CA439B" w:rsidRDefault="00CA439B" w14:paraId="44221253" w14:textId="77777777">
      <w:pPr>
        <w:pStyle w:val="ListParagraph"/>
        <w:ind w:left="792"/>
        <w:rPr>
          <w:rFonts w:ascii="AvenirNext LT Pro Light" w:hAnsi="AvenirNext LT Pro Light"/>
          <w:b/>
          <w:bCs/>
          <w:color w:val="202A40"/>
        </w:rPr>
      </w:pPr>
    </w:p>
    <w:p w:rsidRPr="00155F0F" w:rsidR="00155F0F" w:rsidP="0064652E" w:rsidRDefault="00155F0F" w14:paraId="4301851C" w14:textId="74626202">
      <w:pPr>
        <w:pStyle w:val="ListParagraph"/>
        <w:numPr>
          <w:ilvl w:val="2"/>
          <w:numId w:val="1"/>
        </w:numPr>
        <w:rPr>
          <w:rFonts w:ascii="AvenirNext LT Pro Light" w:hAnsi="AvenirNext LT Pro Light"/>
          <w:color w:val="202A40"/>
        </w:rPr>
      </w:pPr>
      <w:r w:rsidRPr="00155F0F">
        <w:rPr>
          <w:rFonts w:ascii="AvenirNext LT Pro Light" w:hAnsi="AvenirNext LT Pro Light"/>
          <w:color w:val="202A40"/>
        </w:rPr>
        <w:t xml:space="preserve">The first thing the </w:t>
      </w:r>
      <w:r w:rsidR="001A326D">
        <w:rPr>
          <w:rFonts w:ascii="AvenirNext LT Pro Light" w:hAnsi="AvenirNext LT Pro Light"/>
          <w:color w:val="202A40"/>
        </w:rPr>
        <w:t xml:space="preserve">IC </w:t>
      </w:r>
      <w:r w:rsidRPr="00155F0F">
        <w:rPr>
          <w:rFonts w:ascii="AvenirNext LT Pro Light" w:hAnsi="AvenirNext LT Pro Light"/>
          <w:color w:val="202A40"/>
        </w:rPr>
        <w:t xml:space="preserve">does when they come online is assign the incident issue to themselves and progress the issue to the “Fixing” state to indicate that the incident is being actively managed. The Jira issue’s assignee field always indicates who the current </w:t>
      </w:r>
      <w:r w:rsidR="001A326D">
        <w:rPr>
          <w:rFonts w:ascii="AvenirNext LT Pro Light" w:hAnsi="AvenirNext LT Pro Light"/>
          <w:color w:val="202A40"/>
        </w:rPr>
        <w:t xml:space="preserve">IC </w:t>
      </w:r>
      <w:r w:rsidRPr="00155F0F">
        <w:rPr>
          <w:rFonts w:ascii="AvenirNext LT Pro Light" w:hAnsi="AvenirNext LT Pro Light"/>
          <w:color w:val="202A40"/>
        </w:rPr>
        <w:t>is. In an emergency response, it’s very important to be clear who’s in charge, so we’re pretty strict about making sure this field is accurate.</w:t>
      </w:r>
    </w:p>
    <w:p w:rsidRPr="00447CF8" w:rsidR="00155F0F" w:rsidP="0064652E" w:rsidRDefault="00155F0F" w14:paraId="1DC3B3ED" w14:textId="0587DC98">
      <w:pPr>
        <w:pStyle w:val="ListParagraph"/>
        <w:numPr>
          <w:ilvl w:val="2"/>
          <w:numId w:val="1"/>
        </w:numPr>
        <w:rPr>
          <w:rFonts w:ascii="AvenirNext LT Pro Light" w:hAnsi="AvenirNext LT Pro Light"/>
          <w:color w:val="202A40"/>
          <w:highlight w:val="green"/>
        </w:rPr>
      </w:pPr>
      <w:r w:rsidRPr="00447CF8">
        <w:rPr>
          <w:rFonts w:ascii="AvenirNext LT Pro Light" w:hAnsi="AvenirNext LT Pro Light"/>
          <w:color w:val="202A40"/>
          <w:highlight w:val="green"/>
        </w:rPr>
        <w:t xml:space="preserve">Next, the </w:t>
      </w:r>
      <w:r w:rsidR="001A326D">
        <w:rPr>
          <w:rFonts w:ascii="AvenirNext LT Pro Light" w:hAnsi="AvenirNext LT Pro Light"/>
          <w:color w:val="202A40"/>
          <w:highlight w:val="green"/>
        </w:rPr>
        <w:t xml:space="preserve">IC </w:t>
      </w:r>
      <w:r w:rsidRPr="00447CF8">
        <w:rPr>
          <w:rFonts w:ascii="AvenirNext LT Pro Light" w:hAnsi="AvenirNext LT Pro Light"/>
          <w:color w:val="202A40"/>
          <w:highlight w:val="green"/>
        </w:rPr>
        <w:t>sets up the incident team’s communication channels. Similar to how we trigger pager alerts with Jira webhooks, we use a webhook sent by an “Incident Setup” transition to automatically create these channels. The goal at this point is to establish and focus all incident team communications in well-known places.</w:t>
      </w:r>
    </w:p>
    <w:p w:rsidRPr="00155F0F" w:rsidR="00155F0F" w:rsidP="0064652E" w:rsidRDefault="00155F0F" w14:paraId="77DA411E" w14:textId="1E36CBB7">
      <w:pPr>
        <w:pStyle w:val="ListParagraph"/>
        <w:numPr>
          <w:ilvl w:val="2"/>
          <w:numId w:val="1"/>
        </w:numPr>
        <w:rPr>
          <w:rFonts w:ascii="AvenirNext LT Pro Light" w:hAnsi="AvenirNext LT Pro Light"/>
          <w:color w:val="202A40"/>
        </w:rPr>
      </w:pPr>
      <w:r w:rsidRPr="5F9EE39C" w:rsidR="0A75EC37">
        <w:rPr>
          <w:rFonts w:ascii="AvenirNext LT Pro Light" w:hAnsi="AvenirNext LT Pro Light"/>
          <w:color w:val="202A40"/>
        </w:rPr>
        <w:t xml:space="preserve">We normally use </w:t>
      </w:r>
      <w:r w:rsidRPr="5F9EE39C" w:rsidR="7A1D940A">
        <w:rPr>
          <w:rFonts w:ascii="AvenirNext LT Pro Light" w:hAnsi="AvenirNext LT Pro Light"/>
          <w:color w:val="202A40"/>
        </w:rPr>
        <w:t>two</w:t>
      </w:r>
      <w:r w:rsidRPr="5F9EE39C" w:rsidR="0A75EC37">
        <w:rPr>
          <w:rFonts w:ascii="AvenirNext LT Pro Light" w:hAnsi="AvenirNext LT Pro Light"/>
          <w:color w:val="202A40"/>
          <w:highlight w:val="yellow"/>
        </w:rPr>
        <w:t xml:space="preserve"> </w:t>
      </w:r>
      <w:r w:rsidRPr="5F9EE39C" w:rsidR="0A75EC37">
        <w:rPr>
          <w:rFonts w:ascii="AvenirNext LT Pro Light" w:hAnsi="AvenirNext LT Pro Light"/>
          <w:color w:val="202A40"/>
        </w:rPr>
        <w:t>team communication methods, each of which are represented by a field on the Jira issue, for every incident:</w:t>
      </w:r>
    </w:p>
    <w:p w:rsidRPr="00155F0F" w:rsidR="00155F0F" w:rsidP="0064652E" w:rsidRDefault="00155F0F" w14:paraId="0B011AAE" w14:textId="2222019E">
      <w:pPr>
        <w:pStyle w:val="ListParagraph"/>
        <w:numPr>
          <w:ilvl w:val="3"/>
          <w:numId w:val="1"/>
        </w:numPr>
        <w:rPr>
          <w:rFonts w:ascii="AvenirNext LT Pro Light" w:hAnsi="AvenirNext LT Pro Light"/>
          <w:color w:val="202A40"/>
        </w:rPr>
      </w:pPr>
      <w:r w:rsidRPr="5F9EE39C" w:rsidR="0A75EC37">
        <w:rPr>
          <w:rFonts w:ascii="AvenirNext LT Pro Light" w:hAnsi="AvenirNext LT Pro Light"/>
          <w:b w:val="1"/>
          <w:bCs w:val="1"/>
          <w:color w:val="202A40"/>
        </w:rPr>
        <w:t>Chat room in Slack</w:t>
      </w:r>
      <w:r w:rsidRPr="5F9EE39C" w:rsidR="0A75EC37">
        <w:rPr>
          <w:rFonts w:ascii="AvenirNext LT Pro Light" w:hAnsi="AvenirNext LT Pro Light"/>
          <w:color w:val="202A40"/>
        </w:rPr>
        <w:t xml:space="preserve"> </w:t>
      </w:r>
      <w:r w:rsidRPr="5F9EE39C" w:rsidR="0A75EC37">
        <w:rPr>
          <w:rFonts w:ascii="AvenirNext LT Pro Light" w:hAnsi="AvenirNext LT Pro Light"/>
          <w:color w:val="202A40"/>
        </w:rPr>
        <w:t xml:space="preserve">which </w:t>
      </w:r>
      <w:r w:rsidRPr="5F9EE39C" w:rsidR="0A75EC37">
        <w:rPr>
          <w:rFonts w:ascii="AvenirNext LT Pro Light" w:hAnsi="AvenirNext LT Pro Light"/>
          <w:color w:val="202A40"/>
        </w:rPr>
        <w:t xml:space="preserve">allows the incident team to communicate, share observations, links, and screenshots in a way that is timestamped and preserved. </w:t>
      </w:r>
    </w:p>
    <w:p w:rsidRPr="00155F0F" w:rsidR="00155F0F" w:rsidP="0064652E" w:rsidRDefault="00155F0F" w14:paraId="44694593" w14:textId="30B62729">
      <w:pPr>
        <w:pStyle w:val="ListParagraph"/>
        <w:numPr>
          <w:ilvl w:val="3"/>
          <w:numId w:val="1"/>
        </w:numPr>
        <w:rPr>
          <w:rFonts w:ascii="AvenirNext LT Pro Light" w:hAnsi="AvenirNext LT Pro Light"/>
          <w:color w:val="202A40"/>
        </w:rPr>
      </w:pPr>
      <w:r w:rsidRPr="006F3466">
        <w:rPr>
          <w:rFonts w:ascii="AvenirNext LT Pro Light" w:hAnsi="AvenirNext LT Pro Light"/>
          <w:b/>
          <w:bCs/>
          <w:color w:val="202A40"/>
        </w:rPr>
        <w:t>Video chat in Zoom</w:t>
      </w:r>
      <w:r w:rsidRPr="00155F0F">
        <w:rPr>
          <w:rFonts w:ascii="AvenirNext LT Pro Light" w:hAnsi="AvenirNext LT Pro Light"/>
          <w:color w:val="202A40"/>
        </w:rPr>
        <w:t xml:space="preserve"> </w:t>
      </w:r>
      <w:r>
        <w:rPr>
          <w:rFonts w:ascii="AvenirNext LT Pro Light" w:hAnsi="AvenirNext LT Pro Light"/>
          <w:color w:val="202A40"/>
        </w:rPr>
        <w:t>as</w:t>
      </w:r>
      <w:r w:rsidRPr="00155F0F">
        <w:rPr>
          <w:rFonts w:ascii="AvenirNext LT Pro Light" w:hAnsi="AvenirNext LT Pro Light"/>
          <w:color w:val="202A40"/>
        </w:rPr>
        <w:t xml:space="preserve"> </w:t>
      </w:r>
      <w:r>
        <w:rPr>
          <w:rFonts w:ascii="AvenirNext LT Pro Light" w:hAnsi="AvenirNext LT Pro Light"/>
          <w:color w:val="202A40"/>
        </w:rPr>
        <w:t>f</w:t>
      </w:r>
      <w:r w:rsidRPr="00155F0F">
        <w:rPr>
          <w:rFonts w:ascii="AvenirNext LT Pro Light" w:hAnsi="AvenirNext LT Pro Light"/>
          <w:color w:val="202A40"/>
        </w:rPr>
        <w:t>ace-to-face synchronous communication helps teams build a shared understanding of the situation and make decisions faster.</w:t>
      </w:r>
    </w:p>
    <w:p w:rsidRPr="006F3466" w:rsidR="00155F0F" w:rsidP="5F9EE39C" w:rsidRDefault="00155F0F" w14:paraId="159EF35E" w14:textId="1F097E32">
      <w:pPr>
        <w:pStyle w:val="Normal"/>
        <w:ind w:left="720"/>
        <w:rPr>
          <w:rFonts w:ascii="AvenirNext LT Pro Light" w:hAnsi="AvenirNext LT Pro Light"/>
          <w:color w:val="202A40"/>
        </w:rPr>
      </w:pPr>
    </w:p>
    <w:p w:rsidRPr="00155F0F" w:rsidR="00155F0F" w:rsidP="0064652E" w:rsidRDefault="00155F0F" w14:paraId="3D89AC00" w14:textId="30A5D1F3">
      <w:pPr>
        <w:pStyle w:val="ListParagraph"/>
        <w:numPr>
          <w:ilvl w:val="3"/>
          <w:numId w:val="1"/>
        </w:numPr>
        <w:rPr>
          <w:rFonts w:ascii="AvenirNext LT Pro Light" w:hAnsi="AvenirNext LT Pro Light"/>
          <w:color w:val="202A40"/>
        </w:rPr>
      </w:pPr>
      <w:r w:rsidRPr="5F9EE39C" w:rsidR="0A75EC37">
        <w:rPr>
          <w:rFonts w:ascii="AvenirNext LT Pro Light" w:hAnsi="AvenirNext LT Pro Light"/>
          <w:color w:val="202A40"/>
        </w:rPr>
        <w:t xml:space="preserve">The dedicated chatroom should also be used to record important observations, changes, and decisions that happen in unrecorded </w:t>
      </w:r>
      <w:r w:rsidRPr="5F9EE39C" w:rsidR="0EC2B7F1">
        <w:rPr>
          <w:rFonts w:ascii="AvenirNext LT Pro Light" w:hAnsi="AvenirNext LT Pro Light"/>
          <w:color w:val="202A40"/>
        </w:rPr>
        <w:t>conversations.</w:t>
      </w:r>
    </w:p>
    <w:p w:rsidRPr="00846CD6" w:rsidR="00846CD6" w:rsidP="5F9EE39C" w:rsidRDefault="00846CD6" w14:paraId="624BB36A" w14:textId="23F084E4">
      <w:pPr>
        <w:pStyle w:val="Normal"/>
        <w:ind w:left="1224"/>
        <w:rPr>
          <w:rFonts w:ascii="AvenirNext LT Pro Light" w:hAnsi="AvenirNext LT Pro Light"/>
          <w:color w:val="202A40"/>
        </w:rPr>
      </w:pPr>
    </w:p>
    <w:p w:rsidR="00846CD6" w:rsidP="5F9EE39C" w:rsidRDefault="00846CD6" w14:paraId="0D2EDA21" w14:textId="24F3F4C2">
      <w:pPr>
        <w:pStyle w:val="Heading1"/>
        <w:rPr>
          <w:rFonts w:ascii="Cambria" w:hAnsi="Cambria" w:eastAsia="Cambria" w:cs="Cambria" w:asciiTheme="minorAscii" w:hAnsiTheme="minorAscii" w:eastAsiaTheme="minorAscii" w:cstheme="minorAscii"/>
          <w:b w:val="1"/>
          <w:bCs w:val="1"/>
          <w:color w:val="202A40"/>
          <w:sz w:val="32"/>
          <w:szCs w:val="32"/>
        </w:rPr>
      </w:pPr>
      <w:bookmarkStart w:name="_Toc1066621829" w:id="433368884"/>
      <w:r w:rsidR="1FD5BD65">
        <w:rPr/>
        <w:t>Assess</w:t>
      </w:r>
      <w:bookmarkEnd w:id="433368884"/>
    </w:p>
    <w:p w:rsidR="001F1E18" w:rsidP="001F1E18" w:rsidRDefault="001F1E18" w14:paraId="3E016A07" w14:textId="39D14E98">
      <w:pPr>
        <w:rPr>
          <w:rFonts w:ascii="AvenirNext LT Pro Light" w:hAnsi="AvenirNext LT Pro Light"/>
          <w:b/>
          <w:bCs/>
          <w:color w:val="202A40"/>
        </w:rPr>
      </w:pPr>
      <w:r w:rsidRPr="001F1E18">
        <w:rPr>
          <w:rFonts w:ascii="AvenirNext LT Pro Light" w:hAnsi="AvenirNext LT Pro Light"/>
          <w:b/>
          <w:bCs/>
          <w:noProof/>
          <w:color w:val="202A40"/>
        </w:rPr>
        <w:drawing>
          <wp:inline distT="0" distB="0" distL="0" distR="0" wp14:anchorId="2DC0E933" wp14:editId="429DA7E8">
            <wp:extent cx="5486400" cy="13519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1351915"/>
                    </a:xfrm>
                    <a:prstGeom prst="rect">
                      <a:avLst/>
                    </a:prstGeom>
                  </pic:spPr>
                </pic:pic>
              </a:graphicData>
            </a:graphic>
          </wp:inline>
        </w:drawing>
      </w:r>
    </w:p>
    <w:p w:rsidRPr="001F1E18" w:rsidR="001F1E18" w:rsidP="001F1E18" w:rsidRDefault="001F1E18" w14:paraId="38D2B737" w14:textId="77777777">
      <w:pPr>
        <w:rPr>
          <w:rFonts w:ascii="AvenirNext LT Pro Light" w:hAnsi="AvenirNext LT Pro Light"/>
          <w:b/>
          <w:bCs/>
          <w:color w:val="202A40"/>
        </w:rPr>
      </w:pPr>
    </w:p>
    <w:p w:rsidRPr="00846CD6" w:rsidR="00846CD6" w:rsidP="0064652E" w:rsidRDefault="00846CD6" w14:paraId="5972D7B0" w14:textId="77777777">
      <w:pPr>
        <w:pStyle w:val="ListParagraph"/>
        <w:numPr>
          <w:ilvl w:val="2"/>
          <w:numId w:val="1"/>
        </w:numPr>
        <w:rPr>
          <w:rFonts w:ascii="AvenirNext LT Pro Light" w:hAnsi="AvenirNext LT Pro Light"/>
          <w:color w:val="202A40"/>
        </w:rPr>
      </w:pPr>
      <w:r w:rsidRPr="00846CD6">
        <w:rPr>
          <w:rFonts w:ascii="AvenirNext LT Pro Light" w:hAnsi="AvenirNext LT Pro Light"/>
          <w:color w:val="202A40"/>
        </w:rPr>
        <w:t>After the incident team has their communication channels set up, the next step is to assess the incident’s severity so the team can decide what level of response is appropriate.</w:t>
      </w:r>
    </w:p>
    <w:p w:rsidRPr="00846CD6" w:rsidR="00846CD6" w:rsidP="0064652E" w:rsidRDefault="00846CD6" w14:paraId="25C96184" w14:textId="77777777">
      <w:pPr>
        <w:pStyle w:val="ListParagraph"/>
        <w:numPr>
          <w:ilvl w:val="2"/>
          <w:numId w:val="1"/>
        </w:numPr>
        <w:rPr>
          <w:rFonts w:ascii="AvenirNext LT Pro Light" w:hAnsi="AvenirNext LT Pro Light"/>
          <w:color w:val="202A40"/>
        </w:rPr>
      </w:pPr>
      <w:r w:rsidRPr="00846CD6">
        <w:rPr>
          <w:rFonts w:ascii="AvenirNext LT Pro Light" w:hAnsi="AvenirNext LT Pro Light"/>
          <w:color w:val="202A40"/>
        </w:rPr>
        <w:t>In order to do that we ask:</w:t>
      </w:r>
    </w:p>
    <w:p w:rsidRPr="00846CD6" w:rsidR="00846CD6" w:rsidP="0064652E" w:rsidRDefault="00846CD6" w14:paraId="39AED1FB" w14:textId="00145820">
      <w:pPr>
        <w:pStyle w:val="ListParagraph"/>
        <w:numPr>
          <w:ilvl w:val="3"/>
          <w:numId w:val="8"/>
        </w:numPr>
        <w:rPr>
          <w:rFonts w:ascii="AvenirNext LT Pro Light" w:hAnsi="AvenirNext LT Pro Light"/>
          <w:color w:val="202A40"/>
        </w:rPr>
      </w:pPr>
      <w:r w:rsidRPr="00846CD6">
        <w:rPr>
          <w:rFonts w:ascii="AvenirNext LT Pro Light" w:hAnsi="AvenirNext LT Pro Light"/>
          <w:color w:val="202A40"/>
        </w:rPr>
        <w:t>What is the impact to customers (internal or external)?</w:t>
      </w:r>
    </w:p>
    <w:p w:rsidRPr="00846CD6" w:rsidR="00846CD6" w:rsidP="0064652E" w:rsidRDefault="00846CD6" w14:paraId="02BA5989" w14:textId="477EA360">
      <w:pPr>
        <w:pStyle w:val="ListParagraph"/>
        <w:numPr>
          <w:ilvl w:val="3"/>
          <w:numId w:val="8"/>
        </w:numPr>
        <w:rPr>
          <w:rFonts w:ascii="AvenirNext LT Pro Light" w:hAnsi="AvenirNext LT Pro Light"/>
          <w:color w:val="202A40"/>
        </w:rPr>
      </w:pPr>
      <w:r w:rsidRPr="00846CD6">
        <w:rPr>
          <w:rFonts w:ascii="AvenirNext LT Pro Light" w:hAnsi="AvenirNext LT Pro Light"/>
          <w:color w:val="202A40"/>
        </w:rPr>
        <w:t>What are customers seeing?</w:t>
      </w:r>
    </w:p>
    <w:p w:rsidRPr="00846CD6" w:rsidR="00846CD6" w:rsidP="0064652E" w:rsidRDefault="00846CD6" w14:paraId="42099DF5" w14:textId="3D49BEB0">
      <w:pPr>
        <w:pStyle w:val="ListParagraph"/>
        <w:numPr>
          <w:ilvl w:val="3"/>
          <w:numId w:val="8"/>
        </w:numPr>
        <w:rPr>
          <w:rFonts w:ascii="AvenirNext LT Pro Light" w:hAnsi="AvenirNext LT Pro Light"/>
          <w:color w:val="202A40"/>
        </w:rPr>
      </w:pPr>
      <w:r w:rsidRPr="00846CD6">
        <w:rPr>
          <w:rFonts w:ascii="AvenirNext LT Pro Light" w:hAnsi="AvenirNext LT Pro Light"/>
          <w:color w:val="202A40"/>
        </w:rPr>
        <w:t>How many customers are affected (some or all)?</w:t>
      </w:r>
    </w:p>
    <w:p w:rsidRPr="00846CD6" w:rsidR="00846CD6" w:rsidP="0064652E" w:rsidRDefault="00846CD6" w14:paraId="05FD9AE6" w14:textId="1AD92051">
      <w:pPr>
        <w:pStyle w:val="ListParagraph"/>
        <w:numPr>
          <w:ilvl w:val="3"/>
          <w:numId w:val="8"/>
        </w:numPr>
        <w:rPr>
          <w:rFonts w:ascii="AvenirNext LT Pro Light" w:hAnsi="AvenirNext LT Pro Light"/>
          <w:color w:val="202A40"/>
        </w:rPr>
      </w:pPr>
      <w:r w:rsidRPr="00846CD6">
        <w:rPr>
          <w:rFonts w:ascii="AvenirNext LT Pro Light" w:hAnsi="AvenirNext LT Pro Light"/>
          <w:color w:val="202A40"/>
        </w:rPr>
        <w:t>When did it start?</w:t>
      </w:r>
    </w:p>
    <w:p w:rsidRPr="00846CD6" w:rsidR="00846CD6" w:rsidP="0064652E" w:rsidRDefault="00846CD6" w14:paraId="6D2C1A55" w14:textId="64528ABE">
      <w:pPr>
        <w:pStyle w:val="ListParagraph"/>
        <w:numPr>
          <w:ilvl w:val="3"/>
          <w:numId w:val="8"/>
        </w:numPr>
        <w:rPr>
          <w:rFonts w:ascii="AvenirNext LT Pro Light" w:hAnsi="AvenirNext LT Pro Light"/>
          <w:color w:val="202A40"/>
        </w:rPr>
      </w:pPr>
      <w:r w:rsidRPr="00846CD6">
        <w:rPr>
          <w:rFonts w:ascii="AvenirNext LT Pro Light" w:hAnsi="AvenirNext LT Pro Light"/>
          <w:color w:val="202A40"/>
        </w:rPr>
        <w:t>How many support cases have customers opened?</w:t>
      </w:r>
    </w:p>
    <w:p w:rsidRPr="00846CD6" w:rsidR="00846CD6" w:rsidP="0064652E" w:rsidRDefault="00846CD6" w14:paraId="6DF75C3D" w14:textId="5DA8700F">
      <w:pPr>
        <w:pStyle w:val="ListParagraph"/>
        <w:numPr>
          <w:ilvl w:val="3"/>
          <w:numId w:val="8"/>
        </w:numPr>
        <w:rPr>
          <w:rFonts w:ascii="AvenirNext LT Pro Light" w:hAnsi="AvenirNext LT Pro Light"/>
          <w:color w:val="202A40"/>
        </w:rPr>
      </w:pPr>
      <w:r w:rsidRPr="00846CD6">
        <w:rPr>
          <w:rFonts w:ascii="AvenirNext LT Pro Light" w:hAnsi="AvenirNext LT Pro Light"/>
          <w:color w:val="202A40"/>
        </w:rPr>
        <w:t>Are there other factors, e.g., public attention, security, or</w:t>
      </w:r>
      <w:r>
        <w:rPr>
          <w:rFonts w:ascii="AvenirNext LT Pro Light" w:hAnsi="AvenirNext LT Pro Light"/>
          <w:color w:val="202A40"/>
        </w:rPr>
        <w:t xml:space="preserve"> </w:t>
      </w:r>
      <w:r w:rsidRPr="00846CD6">
        <w:rPr>
          <w:rFonts w:ascii="AvenirNext LT Pro Light" w:hAnsi="AvenirNext LT Pro Light"/>
          <w:color w:val="202A40"/>
        </w:rPr>
        <w:t>data loss?</w:t>
      </w:r>
    </w:p>
    <w:p w:rsidR="00846CD6" w:rsidP="0064652E" w:rsidRDefault="00846CD6" w14:paraId="6A67B745" w14:textId="21DFDDAC">
      <w:pPr>
        <w:pStyle w:val="ListParagraph"/>
        <w:numPr>
          <w:ilvl w:val="2"/>
          <w:numId w:val="1"/>
        </w:numPr>
        <w:rPr>
          <w:rFonts w:ascii="AvenirNext LT Pro Light" w:hAnsi="AvenirNext LT Pro Light"/>
          <w:color w:val="202A40"/>
        </w:rPr>
      </w:pPr>
      <w:r w:rsidRPr="00846CD6">
        <w:rPr>
          <w:rFonts w:ascii="AvenirNext LT Pro Light" w:hAnsi="AvenirNext LT Pro Light"/>
          <w:color w:val="202A40"/>
        </w:rPr>
        <w:t>Based on the business impact of the incident, we assign one of the following severity levels:</w:t>
      </w:r>
    </w:p>
    <w:tbl>
      <w:tblPr>
        <w:tblStyle w:val="TableGrid"/>
        <w:tblW w:w="0" w:type="auto"/>
        <w:tblLook w:val="04A0" w:firstRow="1" w:lastRow="0" w:firstColumn="1" w:lastColumn="0" w:noHBand="0" w:noVBand="1"/>
      </w:tblPr>
      <w:tblGrid>
        <w:gridCol w:w="1002"/>
        <w:gridCol w:w="2323"/>
        <w:gridCol w:w="5305"/>
      </w:tblGrid>
      <w:tr w:rsidR="00846CD6" w:rsidTr="00F81D7E" w14:paraId="59E7EF85" w14:textId="77777777">
        <w:tc>
          <w:tcPr>
            <w:tcW w:w="1002" w:type="dxa"/>
          </w:tcPr>
          <w:p w:rsidRPr="00846CD6" w:rsidR="00846CD6" w:rsidP="00846CD6" w:rsidRDefault="00846CD6" w14:paraId="152A6585" w14:textId="176DD790">
            <w:pPr>
              <w:rPr>
                <w:rFonts w:ascii="AvenirNext LT Pro Light" w:hAnsi="AvenirNext LT Pro Light" w:eastAsiaTheme="minorEastAsia"/>
                <w:color w:val="202A40"/>
              </w:rPr>
            </w:pPr>
            <w:r>
              <w:rPr>
                <w:rFonts w:ascii="AvenirNext LT Pro Light" w:hAnsi="AvenirNext LT Pro Light" w:eastAsiaTheme="minorEastAsia"/>
                <w:color w:val="202A40"/>
              </w:rPr>
              <w:t>Severity</w:t>
            </w:r>
          </w:p>
        </w:tc>
        <w:tc>
          <w:tcPr>
            <w:tcW w:w="2323" w:type="dxa"/>
          </w:tcPr>
          <w:p w:rsidR="00846CD6" w:rsidP="00846CD6" w:rsidRDefault="00846CD6" w14:paraId="1685672D" w14:textId="0BAEEE8D">
            <w:pPr>
              <w:rPr>
                <w:rFonts w:ascii="AvenirNext LT Pro Light" w:hAnsi="AvenirNext LT Pro Light"/>
                <w:color w:val="202A40"/>
              </w:rPr>
            </w:pPr>
            <w:r>
              <w:rPr>
                <w:rFonts w:ascii="AvenirNext LT Pro Light" w:hAnsi="AvenirNext LT Pro Light"/>
                <w:color w:val="202A40"/>
              </w:rPr>
              <w:t>Description</w:t>
            </w:r>
          </w:p>
        </w:tc>
        <w:tc>
          <w:tcPr>
            <w:tcW w:w="5305" w:type="dxa"/>
          </w:tcPr>
          <w:p w:rsidR="00846CD6" w:rsidP="00846CD6" w:rsidRDefault="00846CD6" w14:paraId="16D3E43E" w14:textId="7DFC990B">
            <w:pPr>
              <w:rPr>
                <w:rFonts w:ascii="AvenirNext LT Pro Light" w:hAnsi="AvenirNext LT Pro Light"/>
                <w:color w:val="202A40"/>
              </w:rPr>
            </w:pPr>
            <w:r>
              <w:rPr>
                <w:rFonts w:ascii="AvenirNext LT Pro Light" w:hAnsi="AvenirNext LT Pro Light"/>
                <w:color w:val="202A40"/>
              </w:rPr>
              <w:t>Examples</w:t>
            </w:r>
          </w:p>
        </w:tc>
      </w:tr>
      <w:tr w:rsidR="00846CD6" w:rsidTr="00F81D7E" w14:paraId="3FA0383B" w14:textId="77777777">
        <w:tc>
          <w:tcPr>
            <w:tcW w:w="1002" w:type="dxa"/>
          </w:tcPr>
          <w:p w:rsidR="00846CD6" w:rsidP="00846CD6" w:rsidRDefault="00846CD6" w14:paraId="31DCA8B8" w14:textId="6BF36389">
            <w:pPr>
              <w:rPr>
                <w:rFonts w:ascii="AvenirNext LT Pro Light" w:hAnsi="AvenirNext LT Pro Light"/>
                <w:color w:val="202A40"/>
              </w:rPr>
            </w:pPr>
            <w:r>
              <w:rPr>
                <w:rFonts w:ascii="AvenirNext LT Pro Light" w:hAnsi="AvenirNext LT Pro Light"/>
                <w:color w:val="202A40"/>
              </w:rPr>
              <w:t>1</w:t>
            </w:r>
          </w:p>
        </w:tc>
        <w:tc>
          <w:tcPr>
            <w:tcW w:w="2323" w:type="dxa"/>
          </w:tcPr>
          <w:p w:rsidR="00846CD6" w:rsidP="00846CD6" w:rsidRDefault="00F81D7E" w14:paraId="794167CB" w14:textId="68D34E3F">
            <w:pPr>
              <w:rPr>
                <w:rFonts w:ascii="AvenirNext LT Pro Light" w:hAnsi="AvenirNext LT Pro Light"/>
                <w:color w:val="202A40"/>
              </w:rPr>
            </w:pPr>
            <w:r w:rsidRPr="00F81D7E">
              <w:rPr>
                <w:rFonts w:ascii="AvenirNext LT Pro Light" w:hAnsi="AvenirNext LT Pro Light"/>
                <w:color w:val="202A40"/>
              </w:rPr>
              <w:t>A critical incident with very high impact</w:t>
            </w:r>
          </w:p>
        </w:tc>
        <w:tc>
          <w:tcPr>
            <w:tcW w:w="5305" w:type="dxa"/>
          </w:tcPr>
          <w:p w:rsidRPr="00F81D7E" w:rsidR="00F81D7E" w:rsidP="00F81D7E" w:rsidRDefault="00F81D7E" w14:paraId="446D21AE" w14:textId="2D1A750D">
            <w:pPr>
              <w:rPr>
                <w:rFonts w:ascii="AvenirNext LT Pro Light" w:hAnsi="AvenirNext LT Pro Light"/>
                <w:color w:val="202A40"/>
              </w:rPr>
            </w:pPr>
            <w:r w:rsidRPr="00F81D7E">
              <w:rPr>
                <w:rFonts w:ascii="AvenirNext LT Pro Light" w:hAnsi="AvenirNext LT Pro Light"/>
                <w:color w:val="202A40"/>
              </w:rPr>
              <w:t xml:space="preserve">1. A customer-facing service, like </w:t>
            </w:r>
            <w:r w:rsidR="00D75C30">
              <w:rPr>
                <w:rFonts w:ascii="AvenirNext LT Pro Light" w:hAnsi="AvenirNext LT Pro Light"/>
                <w:color w:val="202A40"/>
              </w:rPr>
              <w:t>Studio Access</w:t>
            </w:r>
            <w:r w:rsidRPr="00F81D7E">
              <w:rPr>
                <w:rFonts w:ascii="AvenirNext LT Pro Light" w:hAnsi="AvenirNext LT Pro Light"/>
                <w:color w:val="202A40"/>
              </w:rPr>
              <w:t>, is down for all customers.</w:t>
            </w:r>
          </w:p>
          <w:p w:rsidR="00F81D7E" w:rsidP="00F81D7E" w:rsidRDefault="00F81D7E" w14:paraId="2D711D39" w14:textId="77777777">
            <w:pPr>
              <w:rPr>
                <w:rFonts w:ascii="AvenirNext LT Pro Light" w:hAnsi="AvenirNext LT Pro Light"/>
                <w:color w:val="202A40"/>
              </w:rPr>
            </w:pPr>
            <w:r w:rsidRPr="00F81D7E">
              <w:rPr>
                <w:rFonts w:ascii="AvenirNext LT Pro Light" w:hAnsi="AvenirNext LT Pro Light"/>
                <w:color w:val="202A40"/>
              </w:rPr>
              <w:t xml:space="preserve">2. Confidentiality or privacy is breached. </w:t>
            </w:r>
          </w:p>
          <w:p w:rsidR="00846CD6" w:rsidP="00F81D7E" w:rsidRDefault="00F81D7E" w14:paraId="5D37C57D" w14:textId="34013593">
            <w:pPr>
              <w:rPr>
                <w:rFonts w:ascii="AvenirNext LT Pro Light" w:hAnsi="AvenirNext LT Pro Light"/>
                <w:color w:val="202A40"/>
              </w:rPr>
            </w:pPr>
            <w:r w:rsidRPr="00F81D7E">
              <w:rPr>
                <w:rFonts w:ascii="AvenirNext LT Pro Light" w:hAnsi="AvenirNext LT Pro Light"/>
                <w:color w:val="202A40"/>
              </w:rPr>
              <w:t>3. Customer data loss.</w:t>
            </w:r>
          </w:p>
        </w:tc>
      </w:tr>
      <w:tr w:rsidR="00846CD6" w:rsidTr="00F81D7E" w14:paraId="20413D03" w14:textId="77777777">
        <w:tc>
          <w:tcPr>
            <w:tcW w:w="1002" w:type="dxa"/>
          </w:tcPr>
          <w:p w:rsidR="00846CD6" w:rsidP="00846CD6" w:rsidRDefault="00846CD6" w14:paraId="009A17E3" w14:textId="733E6FC2">
            <w:pPr>
              <w:rPr>
                <w:rFonts w:ascii="AvenirNext LT Pro Light" w:hAnsi="AvenirNext LT Pro Light"/>
                <w:color w:val="202A40"/>
              </w:rPr>
            </w:pPr>
            <w:r>
              <w:rPr>
                <w:rFonts w:ascii="AvenirNext LT Pro Light" w:hAnsi="AvenirNext LT Pro Light"/>
                <w:color w:val="202A40"/>
              </w:rPr>
              <w:t>2</w:t>
            </w:r>
          </w:p>
        </w:tc>
        <w:tc>
          <w:tcPr>
            <w:tcW w:w="2323" w:type="dxa"/>
          </w:tcPr>
          <w:p w:rsidR="00846CD6" w:rsidP="00846CD6" w:rsidRDefault="00F81D7E" w14:paraId="32931AE2" w14:textId="58641AAD">
            <w:pPr>
              <w:rPr>
                <w:rFonts w:ascii="AvenirNext LT Pro Light" w:hAnsi="AvenirNext LT Pro Light"/>
                <w:color w:val="202A40"/>
              </w:rPr>
            </w:pPr>
            <w:r w:rsidRPr="00F81D7E">
              <w:rPr>
                <w:rFonts w:ascii="AvenirNext LT Pro Light" w:hAnsi="AvenirNext LT Pro Light"/>
                <w:color w:val="202A40"/>
              </w:rPr>
              <w:t>A major incident with significant impact</w:t>
            </w:r>
          </w:p>
        </w:tc>
        <w:tc>
          <w:tcPr>
            <w:tcW w:w="5305" w:type="dxa"/>
          </w:tcPr>
          <w:p w:rsidRPr="00F81D7E" w:rsidR="00F81D7E" w:rsidP="00F81D7E" w:rsidRDefault="00F81D7E" w14:paraId="03BDF74E" w14:textId="77777777">
            <w:pPr>
              <w:rPr>
                <w:rFonts w:ascii="AvenirNext LT Pro Light" w:hAnsi="AvenirNext LT Pro Light"/>
                <w:color w:val="202A40"/>
              </w:rPr>
            </w:pPr>
            <w:r w:rsidRPr="00F81D7E">
              <w:rPr>
                <w:rFonts w:ascii="AvenirNext LT Pro Light" w:hAnsi="AvenirNext LT Pro Light"/>
                <w:color w:val="202A40"/>
              </w:rPr>
              <w:t>1. A customer-facing service is unavailable for a subset of customers.</w:t>
            </w:r>
          </w:p>
          <w:p w:rsidR="00846CD6" w:rsidP="00F81D7E" w:rsidRDefault="00F81D7E" w14:paraId="507B2B84" w14:textId="5CFFCD0A">
            <w:pPr>
              <w:rPr>
                <w:rFonts w:ascii="AvenirNext LT Pro Light" w:hAnsi="AvenirNext LT Pro Light"/>
                <w:color w:val="202A40"/>
              </w:rPr>
            </w:pPr>
            <w:r w:rsidRPr="00F81D7E">
              <w:rPr>
                <w:rFonts w:ascii="AvenirNext LT Pro Light" w:hAnsi="AvenirNext LT Pro Light"/>
                <w:color w:val="202A40"/>
              </w:rPr>
              <w:t xml:space="preserve">2. Core functionality (e.g., </w:t>
            </w:r>
            <w:r w:rsidR="00D75C30">
              <w:rPr>
                <w:rFonts w:ascii="AvenirNext LT Pro Light" w:hAnsi="AvenirNext LT Pro Light"/>
                <w:color w:val="202A40"/>
              </w:rPr>
              <w:t>send proposal or pay invoice</w:t>
            </w:r>
            <w:r w:rsidRPr="00F81D7E">
              <w:rPr>
                <w:rFonts w:ascii="AvenirNext LT Pro Light" w:hAnsi="AvenirNext LT Pro Light"/>
                <w:color w:val="202A40"/>
              </w:rPr>
              <w:t>) is significantly impacted.</w:t>
            </w:r>
          </w:p>
        </w:tc>
      </w:tr>
      <w:tr w:rsidR="00846CD6" w:rsidTr="00F81D7E" w14:paraId="3077A466" w14:textId="77777777">
        <w:tc>
          <w:tcPr>
            <w:tcW w:w="1002" w:type="dxa"/>
          </w:tcPr>
          <w:p w:rsidR="00846CD6" w:rsidP="00846CD6" w:rsidRDefault="00846CD6" w14:paraId="01CE53FE" w14:textId="3D526262">
            <w:pPr>
              <w:rPr>
                <w:rFonts w:ascii="AvenirNext LT Pro Light" w:hAnsi="AvenirNext LT Pro Light"/>
                <w:color w:val="202A40"/>
              </w:rPr>
            </w:pPr>
            <w:r>
              <w:rPr>
                <w:rFonts w:ascii="AvenirNext LT Pro Light" w:hAnsi="AvenirNext LT Pro Light"/>
                <w:color w:val="202A40"/>
              </w:rPr>
              <w:t>3</w:t>
            </w:r>
          </w:p>
        </w:tc>
        <w:tc>
          <w:tcPr>
            <w:tcW w:w="2323" w:type="dxa"/>
          </w:tcPr>
          <w:p w:rsidR="00846CD6" w:rsidP="00846CD6" w:rsidRDefault="00F81D7E" w14:paraId="6378D7B7" w14:textId="3194F85B">
            <w:pPr>
              <w:rPr>
                <w:rFonts w:ascii="AvenirNext LT Pro Light" w:hAnsi="AvenirNext LT Pro Light"/>
                <w:color w:val="202A40"/>
              </w:rPr>
            </w:pPr>
            <w:r w:rsidRPr="00F81D7E">
              <w:rPr>
                <w:rFonts w:ascii="AvenirNext LT Pro Light" w:hAnsi="AvenirNext LT Pro Light"/>
                <w:color w:val="202A40"/>
              </w:rPr>
              <w:t>A minor incident with low impact</w:t>
            </w:r>
          </w:p>
        </w:tc>
        <w:tc>
          <w:tcPr>
            <w:tcW w:w="5305" w:type="dxa"/>
          </w:tcPr>
          <w:p w:rsidRPr="00F81D7E" w:rsidR="00F81D7E" w:rsidP="00F81D7E" w:rsidRDefault="00F81D7E" w14:paraId="5807613F" w14:textId="77777777">
            <w:pPr>
              <w:rPr>
                <w:rFonts w:ascii="AvenirNext LT Pro Light" w:hAnsi="AvenirNext LT Pro Light"/>
                <w:color w:val="202A40"/>
              </w:rPr>
            </w:pPr>
            <w:r w:rsidRPr="00F81D7E">
              <w:rPr>
                <w:rFonts w:ascii="AvenirNext LT Pro Light" w:hAnsi="AvenirNext LT Pro Light"/>
                <w:color w:val="202A40"/>
              </w:rPr>
              <w:t>1. A minor inconvenience to customers, workaround available.</w:t>
            </w:r>
          </w:p>
          <w:p w:rsidR="00846CD6" w:rsidP="00F81D7E" w:rsidRDefault="00F81D7E" w14:paraId="2DF87A46" w14:textId="2E2A9E21">
            <w:pPr>
              <w:rPr>
                <w:rFonts w:ascii="AvenirNext LT Pro Light" w:hAnsi="AvenirNext LT Pro Light"/>
                <w:color w:val="202A40"/>
              </w:rPr>
            </w:pPr>
            <w:r w:rsidRPr="00F81D7E">
              <w:rPr>
                <w:rFonts w:ascii="AvenirNext LT Pro Light" w:hAnsi="AvenirNext LT Pro Light"/>
                <w:color w:val="202A40"/>
              </w:rPr>
              <w:t>2. Usable performance degradation.</w:t>
            </w:r>
          </w:p>
        </w:tc>
      </w:tr>
    </w:tbl>
    <w:p w:rsidRPr="00846CD6" w:rsidR="00846CD6" w:rsidP="00846CD6" w:rsidRDefault="00846CD6" w14:paraId="610CF4F9" w14:textId="77777777">
      <w:pPr>
        <w:rPr>
          <w:rFonts w:ascii="AvenirNext LT Pro Light" w:hAnsi="AvenirNext LT Pro Light"/>
          <w:color w:val="202A40"/>
        </w:rPr>
      </w:pPr>
    </w:p>
    <w:p w:rsidRPr="00F81D7E" w:rsidR="00F81D7E" w:rsidP="5F9EE39C" w:rsidRDefault="00F81D7E" w14:paraId="05C5454E" w14:textId="7CCDFE17">
      <w:pPr>
        <w:pStyle w:val="Normal"/>
        <w:ind w:left="0"/>
        <w:rPr>
          <w:rFonts w:ascii="AvenirNext LT Pro Light" w:hAnsi="AvenirNext LT Pro Light"/>
          <w:color w:val="202A40"/>
        </w:rPr>
      </w:pPr>
    </w:p>
    <w:p w:rsidR="5F9EE39C" w:rsidP="5F9EE39C" w:rsidRDefault="5F9EE39C" w14:paraId="04E8DC50" w14:textId="26BACE9D">
      <w:pPr>
        <w:pStyle w:val="Normal"/>
        <w:ind w:left="0"/>
        <w:rPr>
          <w:rFonts w:ascii="AvenirNext LT Pro Light" w:hAnsi="AvenirNext LT Pro Light"/>
          <w:color w:val="202A40"/>
        </w:rPr>
      </w:pPr>
    </w:p>
    <w:p w:rsidR="00F81D7E" w:rsidP="00F81D7E" w:rsidRDefault="00F81D7E" w14:paraId="12BF9230" w14:textId="77777777">
      <w:pPr>
        <w:pStyle w:val="ListParagraph"/>
        <w:ind w:left="792"/>
        <w:rPr>
          <w:rFonts w:ascii="AvenirNext LT Pro Light" w:hAnsi="AvenirNext LT Pro Light"/>
          <w:color w:val="202A40"/>
        </w:rPr>
      </w:pPr>
    </w:p>
    <w:p w:rsidR="00F81D7E" w:rsidP="5F9EE39C" w:rsidRDefault="00F81D7E" w14:paraId="52E0F70A" w14:textId="04A4A662">
      <w:pPr>
        <w:pStyle w:val="Heading1"/>
        <w:rPr>
          <w:rFonts w:ascii="Cambria" w:hAnsi="Cambria" w:eastAsia="Cambria" w:cs="Cambria" w:asciiTheme="minorAscii" w:hAnsiTheme="minorAscii" w:eastAsiaTheme="minorAscii" w:cstheme="minorAscii"/>
          <w:b w:val="1"/>
          <w:bCs w:val="1"/>
          <w:color w:val="202A40"/>
          <w:sz w:val="32"/>
          <w:szCs w:val="32"/>
        </w:rPr>
      </w:pPr>
      <w:bookmarkStart w:name="_Toc944738620" w:id="891936809"/>
      <w:r w:rsidR="594B0052">
        <w:rPr/>
        <w:t>Send initial communications</w:t>
      </w:r>
      <w:bookmarkEnd w:id="891936809"/>
    </w:p>
    <w:p w:rsidR="001F1E18" w:rsidP="001F1E18" w:rsidRDefault="001F1E18" w14:paraId="3B8FB978" w14:textId="126D003A">
      <w:pPr>
        <w:rPr>
          <w:rFonts w:ascii="AvenirNext LT Pro Light" w:hAnsi="AvenirNext LT Pro Light"/>
          <w:b/>
          <w:bCs/>
          <w:color w:val="202A40"/>
        </w:rPr>
      </w:pPr>
      <w:r w:rsidRPr="001F1E18">
        <w:rPr>
          <w:rFonts w:ascii="AvenirNext LT Pro Light" w:hAnsi="AvenirNext LT Pro Light"/>
          <w:b/>
          <w:bCs/>
          <w:noProof/>
          <w:color w:val="202A40"/>
        </w:rPr>
        <w:drawing>
          <wp:inline distT="0" distB="0" distL="0" distR="0" wp14:anchorId="7AAE64FE" wp14:editId="10BFDBD8">
            <wp:extent cx="5486400" cy="135191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1351915"/>
                    </a:xfrm>
                    <a:prstGeom prst="rect">
                      <a:avLst/>
                    </a:prstGeom>
                  </pic:spPr>
                </pic:pic>
              </a:graphicData>
            </a:graphic>
          </wp:inline>
        </w:drawing>
      </w:r>
    </w:p>
    <w:p w:rsidRPr="001F1E18" w:rsidR="001F1E18" w:rsidP="001F1E18" w:rsidRDefault="001F1E18" w14:paraId="237120B1" w14:textId="77777777">
      <w:pPr>
        <w:rPr>
          <w:rFonts w:ascii="AvenirNext LT Pro Light" w:hAnsi="AvenirNext LT Pro Light"/>
          <w:b/>
          <w:bCs/>
          <w:color w:val="202A40"/>
        </w:rPr>
      </w:pPr>
    </w:p>
    <w:p w:rsidRPr="006F3466" w:rsidR="00846CD6" w:rsidP="0064652E" w:rsidRDefault="00F81D7E" w14:paraId="0D45326D" w14:textId="1E25E36D">
      <w:pPr>
        <w:pStyle w:val="ListParagraph"/>
        <w:numPr>
          <w:ilvl w:val="2"/>
          <w:numId w:val="1"/>
        </w:numPr>
        <w:rPr>
          <w:rFonts w:ascii="AvenirNext LT Pro Light" w:hAnsi="AvenirNext LT Pro Light"/>
          <w:color w:val="202A40"/>
        </w:rPr>
      </w:pPr>
      <w:r w:rsidRPr="5F9EE39C" w:rsidR="594B0052">
        <w:rPr>
          <w:rFonts w:ascii="AvenirNext LT Pro Light" w:hAnsi="AvenirNext LT Pro Light"/>
          <w:color w:val="202A40"/>
        </w:rPr>
        <w:t xml:space="preserve">We use </w:t>
      </w:r>
      <w:r w:rsidRPr="5F9EE39C" w:rsidR="594B0052">
        <w:rPr>
          <w:rFonts w:ascii="AvenirNext LT Pro Light" w:hAnsi="AvenirNext LT Pro Light"/>
          <w:color w:val="202A40"/>
        </w:rPr>
        <w:t>Statuspage</w:t>
      </w:r>
      <w:r w:rsidRPr="5F9EE39C" w:rsidR="594B0052">
        <w:rPr>
          <w:rFonts w:ascii="AvenirNext LT Pro Light" w:hAnsi="AvenirNext LT Pro Light"/>
          <w:color w:val="202A40"/>
        </w:rPr>
        <w:t xml:space="preserve"> for incident communications both internally and externally. We have separate status pages for internal company staff and external customers. </w:t>
      </w:r>
      <w:r w:rsidRPr="5F9EE39C" w:rsidR="594B0052">
        <w:rPr>
          <w:rFonts w:ascii="AvenirNext LT Pro Light" w:hAnsi="AvenirNext LT Pro Light"/>
          <w:color w:val="202A40"/>
        </w:rPr>
        <w:t>.</w:t>
      </w:r>
      <w:r w:rsidRPr="5F9EE39C" w:rsidR="594B0052">
        <w:rPr>
          <w:rFonts w:ascii="AvenirNext LT Pro Light" w:hAnsi="AvenirNext LT Pro Light"/>
          <w:color w:val="202A40"/>
        </w:rPr>
        <w:t xml:space="preserve"> </w:t>
      </w:r>
      <w:r w:rsidRPr="5F9EE39C" w:rsidR="594B0052">
        <w:rPr>
          <w:rFonts w:ascii="AvenirNext LT Pro Light" w:hAnsi="AvenirNext LT Pro Light"/>
          <w:color w:val="202A40"/>
        </w:rPr>
        <w:t>In order to</w:t>
      </w:r>
      <w:r w:rsidRPr="5F9EE39C" w:rsidR="594B0052">
        <w:rPr>
          <w:rFonts w:ascii="AvenirNext LT Pro Light" w:hAnsi="AvenirNext LT Pro Light"/>
          <w:color w:val="202A40"/>
        </w:rPr>
        <w:t xml:space="preserve"> do that, we follow these templates:</w:t>
      </w:r>
    </w:p>
    <w:p w:rsidRPr="006F3466" w:rsidR="00D75C30" w:rsidP="00D75C30" w:rsidRDefault="00D75C30" w14:paraId="4F5F227A" w14:textId="77777777">
      <w:pPr>
        <w:pStyle w:val="ListParagraph"/>
        <w:ind w:left="1224"/>
        <w:rPr>
          <w:rFonts w:ascii="AvenirNext LT Pro Light" w:hAnsi="AvenirNext LT Pro Light"/>
          <w:color w:val="202A40"/>
        </w:rPr>
      </w:pPr>
    </w:p>
    <w:tbl>
      <w:tblPr>
        <w:tblStyle w:val="TableGrid"/>
        <w:tblW w:w="0" w:type="auto"/>
        <w:tblLook w:val="04A0" w:firstRow="1" w:lastRow="0" w:firstColumn="1" w:lastColumn="0" w:noHBand="0" w:noVBand="1"/>
      </w:tblPr>
      <w:tblGrid>
        <w:gridCol w:w="2181"/>
        <w:gridCol w:w="2944"/>
        <w:gridCol w:w="3505"/>
      </w:tblGrid>
      <w:tr w:rsidRPr="006F3466" w:rsidR="00D75C30" w:rsidTr="00D75C30" w14:paraId="66823D8C" w14:textId="77777777">
        <w:tc>
          <w:tcPr>
            <w:tcW w:w="2181" w:type="dxa"/>
          </w:tcPr>
          <w:p w:rsidRPr="006F3466" w:rsidR="00D75C30" w:rsidP="00AA0AED" w:rsidRDefault="00D75C30" w14:paraId="35223F38" w14:textId="415C5B84">
            <w:pPr>
              <w:rPr>
                <w:rFonts w:ascii="AvenirNext LT Pro Light" w:hAnsi="AvenirNext LT Pro Light" w:eastAsiaTheme="minorEastAsia"/>
                <w:color w:val="202A40"/>
              </w:rPr>
            </w:pPr>
          </w:p>
        </w:tc>
        <w:tc>
          <w:tcPr>
            <w:tcW w:w="2944" w:type="dxa"/>
          </w:tcPr>
          <w:p w:rsidRPr="006F3466" w:rsidR="00D75C30" w:rsidP="00AA0AED" w:rsidRDefault="00D75C30" w14:paraId="7DE00E26" w14:textId="43CD4F05">
            <w:pPr>
              <w:rPr>
                <w:rFonts w:ascii="AvenirNext LT Pro Light" w:hAnsi="AvenirNext LT Pro Light"/>
                <w:color w:val="202A40"/>
              </w:rPr>
            </w:pPr>
            <w:r w:rsidRPr="006F3466">
              <w:rPr>
                <w:rFonts w:ascii="AvenirNext LT Pro Light" w:hAnsi="AvenirNext LT Pro Light"/>
                <w:color w:val="202A40"/>
              </w:rPr>
              <w:t>Internal Status Page</w:t>
            </w:r>
          </w:p>
        </w:tc>
        <w:tc>
          <w:tcPr>
            <w:tcW w:w="3505" w:type="dxa"/>
          </w:tcPr>
          <w:p w:rsidRPr="006F3466" w:rsidR="00D75C30" w:rsidP="00AA0AED" w:rsidRDefault="00D75C30" w14:paraId="178BBA99" w14:textId="653A9930">
            <w:pPr>
              <w:rPr>
                <w:rFonts w:ascii="AvenirNext LT Pro Light" w:hAnsi="AvenirNext LT Pro Light"/>
                <w:color w:val="202A40"/>
              </w:rPr>
            </w:pPr>
            <w:r w:rsidRPr="006F3466">
              <w:rPr>
                <w:rFonts w:ascii="AvenirNext LT Pro Light" w:hAnsi="AvenirNext LT Pro Light"/>
                <w:color w:val="202A40"/>
              </w:rPr>
              <w:t>External Status Page</w:t>
            </w:r>
          </w:p>
        </w:tc>
      </w:tr>
      <w:tr w:rsidRPr="006F3466" w:rsidR="00D75C30" w:rsidTr="00D75C30" w14:paraId="11E95353" w14:textId="77777777">
        <w:tc>
          <w:tcPr>
            <w:tcW w:w="2181" w:type="dxa"/>
          </w:tcPr>
          <w:p w:rsidRPr="006F3466" w:rsidR="00D75C30" w:rsidP="00D75C30" w:rsidRDefault="00D75C30" w14:paraId="41258ED2" w14:textId="3D45516E">
            <w:pPr>
              <w:rPr>
                <w:rFonts w:ascii="AvenirNext LT Pro Light" w:hAnsi="AvenirNext LT Pro Light"/>
                <w:color w:val="202A40"/>
              </w:rPr>
            </w:pPr>
            <w:r w:rsidRPr="006F3466">
              <w:rPr>
                <w:rFonts w:ascii="AvenirNext LT Pro Light" w:hAnsi="AvenirNext LT Pro Light" w:eastAsiaTheme="minorEastAsia"/>
                <w:color w:val="202A40"/>
              </w:rPr>
              <w:t>Incident Name</w:t>
            </w:r>
          </w:p>
        </w:tc>
        <w:tc>
          <w:tcPr>
            <w:tcW w:w="2944" w:type="dxa"/>
          </w:tcPr>
          <w:p w:rsidRPr="006F3466" w:rsidR="00D75C30" w:rsidP="00D75C30" w:rsidRDefault="00D75C30" w14:paraId="58E4F0AB" w14:textId="4BEE7473">
            <w:pPr>
              <w:rPr>
                <w:rFonts w:ascii="AvenirNext LT Pro Light" w:hAnsi="AvenirNext LT Pro Light"/>
                <w:color w:val="202A40"/>
              </w:rPr>
            </w:pPr>
            <w:r w:rsidRPr="006F3466">
              <w:rPr>
                <w:rFonts w:ascii="AvenirNext LT Pro Light" w:hAnsi="AvenirNext LT Pro Light"/>
                <w:color w:val="202A40"/>
              </w:rPr>
              <w:t>&lt;Incident issue key&gt; - &lt;Severity&gt; - &lt;Incident summary&gt;</w:t>
            </w:r>
          </w:p>
        </w:tc>
        <w:tc>
          <w:tcPr>
            <w:tcW w:w="3505" w:type="dxa"/>
          </w:tcPr>
          <w:p w:rsidRPr="006F3466" w:rsidR="00D75C30" w:rsidP="00D75C30" w:rsidRDefault="00D75C30" w14:paraId="6272FF79" w14:textId="77777777">
            <w:pPr>
              <w:rPr>
                <w:rFonts w:ascii="AvenirNext LT Pro Light" w:hAnsi="AvenirNext LT Pro Light"/>
                <w:color w:val="202A40"/>
              </w:rPr>
            </w:pPr>
            <w:r w:rsidRPr="006F3466">
              <w:rPr>
                <w:rFonts w:ascii="AvenirNext LT Pro Light" w:hAnsi="AvenirNext LT Pro Light"/>
                <w:color w:val="202A40"/>
              </w:rPr>
              <w:t>Investigating issues with</w:t>
            </w:r>
          </w:p>
          <w:p w:rsidRPr="006F3466" w:rsidR="00D75C30" w:rsidP="00D75C30" w:rsidRDefault="00D75C30" w14:paraId="61F1BCEA" w14:textId="70BFB8CB">
            <w:pPr>
              <w:rPr>
                <w:rFonts w:ascii="AvenirNext LT Pro Light" w:hAnsi="AvenirNext LT Pro Light"/>
                <w:color w:val="202A40"/>
              </w:rPr>
            </w:pPr>
            <w:r w:rsidRPr="006F3466">
              <w:rPr>
                <w:rFonts w:ascii="AvenirNext LT Pro Light" w:hAnsi="AvenirNext LT Pro Light"/>
                <w:color w:val="202A40"/>
              </w:rPr>
              <w:t>&lt;product&gt;</w:t>
            </w:r>
          </w:p>
        </w:tc>
      </w:tr>
      <w:tr w:rsidRPr="006F3466" w:rsidR="00D75C30" w:rsidTr="00D75C30" w14:paraId="422A4A56" w14:textId="77777777">
        <w:tc>
          <w:tcPr>
            <w:tcW w:w="2181" w:type="dxa"/>
          </w:tcPr>
          <w:p w:rsidRPr="006F3466" w:rsidR="00D75C30" w:rsidP="00D75C30" w:rsidRDefault="00D75C30" w14:paraId="2D800604" w14:textId="16CB84DA">
            <w:pPr>
              <w:rPr>
                <w:rFonts w:ascii="AvenirNext LT Pro Light" w:hAnsi="AvenirNext LT Pro Light"/>
                <w:color w:val="202A40"/>
              </w:rPr>
            </w:pPr>
            <w:r w:rsidRPr="006F3466">
              <w:rPr>
                <w:rFonts w:ascii="AvenirNext LT Pro Light" w:hAnsi="AvenirNext LT Pro Light"/>
                <w:color w:val="202A40"/>
              </w:rPr>
              <w:t>Message</w:t>
            </w:r>
          </w:p>
        </w:tc>
        <w:tc>
          <w:tcPr>
            <w:tcW w:w="2944" w:type="dxa"/>
          </w:tcPr>
          <w:p w:rsidRPr="006F3466" w:rsidR="00D75C30" w:rsidP="00D75C30" w:rsidRDefault="00D75C30" w14:paraId="23739F59" w14:textId="3FB9D42D">
            <w:pPr>
              <w:rPr>
                <w:rFonts w:ascii="AvenirNext LT Pro Light" w:hAnsi="AvenirNext LT Pro Light"/>
                <w:color w:val="202A40"/>
              </w:rPr>
            </w:pPr>
            <w:r w:rsidRPr="006F3466">
              <w:rPr>
                <w:rFonts w:ascii="AvenirNext LT Pro Light" w:hAnsi="AvenirNext LT Pro Light"/>
                <w:color w:val="202A40"/>
              </w:rPr>
              <w:t>We are investigating an incident affecting &lt;product x&gt;, &lt;product y&gt; and &lt;product z&gt;. We will provide updates via email and Statuspage shortly.</w:t>
            </w:r>
          </w:p>
        </w:tc>
        <w:tc>
          <w:tcPr>
            <w:tcW w:w="3505" w:type="dxa"/>
          </w:tcPr>
          <w:p w:rsidRPr="006F3466" w:rsidR="00D75C30" w:rsidP="00D75C30" w:rsidRDefault="00D75C30" w14:paraId="7C82D4CA" w14:textId="032B503C">
            <w:pPr>
              <w:rPr>
                <w:rFonts w:ascii="AvenirNext LT Pro Light" w:hAnsi="AvenirNext LT Pro Light"/>
                <w:color w:val="202A40"/>
              </w:rPr>
            </w:pPr>
            <w:r w:rsidRPr="006F3466">
              <w:rPr>
                <w:rFonts w:ascii="AvenirNext LT Pro Light" w:hAnsi="AvenirNext LT Pro Light"/>
                <w:color w:val="202A40"/>
              </w:rPr>
              <w:t>We are investigating issues with &lt;product&gt; and will provide updates here soon.</w:t>
            </w:r>
          </w:p>
        </w:tc>
      </w:tr>
    </w:tbl>
    <w:p w:rsidRPr="006F3466" w:rsidR="00846CD6" w:rsidP="00D75C30" w:rsidRDefault="00846CD6" w14:paraId="14F37D46" w14:textId="3C712C04">
      <w:pPr>
        <w:rPr>
          <w:rFonts w:ascii="AvenirNext LT Pro Light" w:hAnsi="AvenirNext LT Pro Light"/>
          <w:color w:val="202A40"/>
        </w:rPr>
      </w:pPr>
    </w:p>
    <w:p w:rsidRPr="006F3466" w:rsidR="0024309C" w:rsidP="0064652E" w:rsidRDefault="0024309C" w14:paraId="77DD16B8" w14:textId="787D2F82">
      <w:pPr>
        <w:pStyle w:val="ListParagraph"/>
        <w:numPr>
          <w:ilvl w:val="2"/>
          <w:numId w:val="1"/>
        </w:numPr>
        <w:rPr>
          <w:rFonts w:ascii="AvenirNext LT Pro Light" w:hAnsi="AvenirNext LT Pro Light"/>
          <w:color w:val="202A40"/>
        </w:rPr>
      </w:pPr>
      <w:r w:rsidRPr="5F9EE39C" w:rsidR="5E0505AB">
        <w:rPr>
          <w:rFonts w:ascii="AvenirNext LT Pro Light" w:hAnsi="AvenirNext LT Pro Light"/>
          <w:color w:val="202A40"/>
        </w:rPr>
        <w:t xml:space="preserve">In addition to creating an incident on our internal </w:t>
      </w:r>
      <w:r w:rsidRPr="5F9EE39C" w:rsidR="5E0505AB">
        <w:rPr>
          <w:rFonts w:ascii="AvenirNext LT Pro Light" w:hAnsi="AvenirNext LT Pro Light"/>
          <w:color w:val="202A40"/>
        </w:rPr>
        <w:t>Statuspage</w:t>
      </w:r>
      <w:r w:rsidRPr="5F9EE39C" w:rsidR="5E0505AB">
        <w:rPr>
          <w:rFonts w:ascii="AvenirNext LT Pro Light" w:hAnsi="AvenirNext LT Pro Light"/>
          <w:color w:val="202A40"/>
        </w:rPr>
        <w:t xml:space="preserve">, we send an email to an incident communications distribution list that includes our engineering leadership, major incident </w:t>
      </w:r>
      <w:r w:rsidRPr="5F9EE39C" w:rsidR="51E29030">
        <w:rPr>
          <w:rFonts w:ascii="AvenirNext LT Pro Light" w:hAnsi="AvenirNext LT Pro Light"/>
          <w:color w:val="202A40"/>
        </w:rPr>
        <w:t>commander</w:t>
      </w:r>
      <w:r w:rsidRPr="5F9EE39C" w:rsidR="5E0505AB">
        <w:rPr>
          <w:rFonts w:ascii="AvenirNext LT Pro Light" w:hAnsi="AvenirNext LT Pro Light"/>
          <w:color w:val="202A40"/>
        </w:rPr>
        <w:t xml:space="preserve">s, and other interested staff. </w:t>
      </w:r>
      <w:hyperlink r:id="R7443bae726b5453e">
        <w:r w:rsidRPr="5F9EE39C" w:rsidR="7C92598C">
          <w:rPr>
            <w:rStyle w:val="Hyperlink"/>
            <w:rFonts w:ascii="AvenirNext LT Pro Light" w:hAnsi="AvenirNext LT Pro Light"/>
          </w:rPr>
          <w:t>Incident.inflow@studiodesigner.com</w:t>
        </w:r>
      </w:hyperlink>
      <w:r w:rsidRPr="5F9EE39C" w:rsidR="7C92598C">
        <w:rPr>
          <w:rFonts w:ascii="AvenirNext LT Pro Light" w:hAnsi="AvenirNext LT Pro Light"/>
          <w:color w:val="202A40"/>
        </w:rPr>
        <w:t xml:space="preserve"> is to be </w:t>
      </w:r>
      <w:r w:rsidRPr="5F9EE39C" w:rsidR="7C92598C">
        <w:rPr>
          <w:rFonts w:ascii="AvenirNext LT Pro Light" w:hAnsi="AvenirNext LT Pro Light"/>
          <w:color w:val="202A40"/>
        </w:rPr>
        <w:t>utilized</w:t>
      </w:r>
      <w:r w:rsidRPr="5F9EE39C" w:rsidR="7C92598C">
        <w:rPr>
          <w:rFonts w:ascii="AvenirNext LT Pro Light" w:hAnsi="AvenirNext LT Pro Light"/>
          <w:color w:val="202A40"/>
        </w:rPr>
        <w:t xml:space="preserve"> for communications</w:t>
      </w:r>
    </w:p>
    <w:p w:rsidRPr="0024309C" w:rsidR="0024309C" w:rsidP="0024309C" w:rsidRDefault="0024309C" w14:paraId="21EFDB56" w14:textId="77777777">
      <w:pPr>
        <w:rPr>
          <w:rFonts w:ascii="AvenirNext LT Pro Light" w:hAnsi="AvenirNext LT Pro Light"/>
          <w:color w:val="202A40"/>
        </w:rPr>
      </w:pPr>
    </w:p>
    <w:p w:rsidR="0024309C" w:rsidP="5F9EE39C" w:rsidRDefault="0024309C" w14:paraId="4FF1D401" w14:textId="5F4416C0">
      <w:pPr>
        <w:pStyle w:val="Heading1"/>
        <w:rPr>
          <w:rFonts w:ascii="Cambria" w:hAnsi="Cambria" w:eastAsia="Cambria" w:cs="Cambria" w:asciiTheme="minorAscii" w:hAnsiTheme="minorAscii" w:eastAsiaTheme="minorAscii" w:cstheme="minorAscii"/>
          <w:b w:val="1"/>
          <w:bCs w:val="1"/>
          <w:color w:val="202A40"/>
          <w:sz w:val="32"/>
          <w:szCs w:val="32"/>
        </w:rPr>
      </w:pPr>
      <w:bookmarkStart w:name="_Toc520829221" w:id="1675177364"/>
      <w:r w:rsidR="5E0505AB">
        <w:rPr/>
        <w:t>Escalate</w:t>
      </w:r>
      <w:bookmarkEnd w:id="1675177364"/>
    </w:p>
    <w:p w:rsidR="001F1E18" w:rsidP="001F1E18" w:rsidRDefault="001F1E18" w14:paraId="5229A408" w14:textId="0E18E998">
      <w:pPr>
        <w:rPr>
          <w:rFonts w:ascii="AvenirNext LT Pro Light" w:hAnsi="AvenirNext LT Pro Light"/>
          <w:b/>
          <w:bCs/>
          <w:color w:val="202A40"/>
        </w:rPr>
      </w:pPr>
      <w:r w:rsidRPr="001F1E18">
        <w:rPr>
          <w:rFonts w:ascii="AvenirNext LT Pro Light" w:hAnsi="AvenirNext LT Pro Light"/>
          <w:b/>
          <w:bCs/>
          <w:noProof/>
          <w:color w:val="202A40"/>
        </w:rPr>
        <w:drawing>
          <wp:inline distT="0" distB="0" distL="0" distR="0" wp14:anchorId="6CC61401" wp14:editId="383CF7A3">
            <wp:extent cx="5486400" cy="13519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1351915"/>
                    </a:xfrm>
                    <a:prstGeom prst="rect">
                      <a:avLst/>
                    </a:prstGeom>
                  </pic:spPr>
                </pic:pic>
              </a:graphicData>
            </a:graphic>
          </wp:inline>
        </w:drawing>
      </w:r>
    </w:p>
    <w:p w:rsidR="001F1E18" w:rsidP="001F1E18" w:rsidRDefault="001F1E18" w14:paraId="20BFCB2F" w14:textId="78E27B00">
      <w:pPr>
        <w:rPr>
          <w:rFonts w:ascii="AvenirNext LT Pro Light" w:hAnsi="AvenirNext LT Pro Light"/>
          <w:b/>
          <w:bCs/>
          <w:color w:val="202A40"/>
        </w:rPr>
      </w:pPr>
    </w:p>
    <w:p w:rsidRPr="001F1E18" w:rsidR="001F1E18" w:rsidP="001F1E18" w:rsidRDefault="001F1E18" w14:paraId="2395A04B" w14:textId="77777777">
      <w:pPr>
        <w:rPr>
          <w:rFonts w:ascii="AvenirNext LT Pro Light" w:hAnsi="AvenirNext LT Pro Light"/>
          <w:b/>
          <w:bCs/>
          <w:color w:val="202A40"/>
        </w:rPr>
      </w:pPr>
    </w:p>
    <w:p w:rsidRPr="0024309C" w:rsidR="0024309C" w:rsidP="0064652E" w:rsidRDefault="006350AE" w14:paraId="58170637" w14:textId="460BD271">
      <w:pPr>
        <w:pStyle w:val="ListParagraph"/>
        <w:numPr>
          <w:ilvl w:val="2"/>
          <w:numId w:val="1"/>
        </w:numPr>
        <w:rPr>
          <w:rFonts w:ascii="AvenirNext LT Pro Light" w:hAnsi="AvenirNext LT Pro Light"/>
          <w:color w:val="202A40"/>
        </w:rPr>
      </w:pPr>
      <w:r w:rsidRPr="5F9EE39C" w:rsidR="56D74AC0">
        <w:rPr>
          <w:rFonts w:ascii="AvenirNext LT Pro Light" w:hAnsi="AvenirNext LT Pro Light"/>
          <w:color w:val="202A40"/>
        </w:rPr>
        <w:t xml:space="preserve">After the </w:t>
      </w:r>
      <w:r w:rsidRPr="5F9EE39C" w:rsidR="4C2899DC">
        <w:rPr>
          <w:rFonts w:ascii="AvenirNext LT Pro Light" w:hAnsi="AvenirNext LT Pro Light"/>
          <w:color w:val="202A40"/>
        </w:rPr>
        <w:t xml:space="preserve">IC </w:t>
      </w:r>
      <w:r w:rsidRPr="5F9EE39C" w:rsidR="56D74AC0">
        <w:rPr>
          <w:rFonts w:ascii="AvenirNext LT Pro Light" w:hAnsi="AvenirNext LT Pro Light"/>
          <w:color w:val="202A40"/>
        </w:rPr>
        <w:t>has</w:t>
      </w:r>
      <w:r w:rsidRPr="5F9EE39C" w:rsidR="5E0505AB">
        <w:rPr>
          <w:rFonts w:ascii="AvenirNext LT Pro Light" w:hAnsi="AvenirNext LT Pro Light"/>
          <w:color w:val="202A40"/>
        </w:rPr>
        <w:t xml:space="preserve"> taken command of the incident, </w:t>
      </w:r>
      <w:r w:rsidRPr="5F9EE39C" w:rsidR="5E0505AB">
        <w:rPr>
          <w:rFonts w:ascii="AvenirNext LT Pro Light" w:hAnsi="AvenirNext LT Pro Light"/>
          <w:color w:val="202A40"/>
        </w:rPr>
        <w:t>established</w:t>
      </w:r>
      <w:r w:rsidRPr="5F9EE39C" w:rsidR="5E0505AB">
        <w:rPr>
          <w:rFonts w:ascii="AvenirNext LT Pro Light" w:hAnsi="AvenirNext LT Pro Light"/>
          <w:color w:val="202A40"/>
        </w:rPr>
        <w:t xml:space="preserve"> team communications, assessed the situation, and told staff and customers that an incident is in progress</w:t>
      </w:r>
      <w:r w:rsidRPr="5F9EE39C" w:rsidR="56D74AC0">
        <w:rPr>
          <w:rFonts w:ascii="AvenirNext LT Pro Light" w:hAnsi="AvenirNext LT Pro Light"/>
          <w:color w:val="202A40"/>
        </w:rPr>
        <w:t>, escalation is the next step.</w:t>
      </w:r>
    </w:p>
    <w:p w:rsidRPr="0024309C" w:rsidR="0024309C" w:rsidP="0064652E" w:rsidRDefault="0024309C" w14:paraId="5AB5F1A9" w14:textId="1D0D1253">
      <w:pPr>
        <w:pStyle w:val="ListParagraph"/>
        <w:numPr>
          <w:ilvl w:val="2"/>
          <w:numId w:val="1"/>
        </w:numPr>
        <w:rPr>
          <w:rFonts w:ascii="AvenirNext LT Pro Light" w:hAnsi="AvenirNext LT Pro Light"/>
          <w:color w:val="202A40"/>
        </w:rPr>
      </w:pPr>
      <w:r w:rsidRPr="5F9EE39C" w:rsidR="5E0505AB">
        <w:rPr>
          <w:rFonts w:ascii="AvenirNext LT Pro Light" w:hAnsi="AvenirNext LT Pro Light"/>
          <w:color w:val="202A40"/>
        </w:rPr>
        <w:t xml:space="preserve">We </w:t>
      </w:r>
      <w:r w:rsidRPr="5F9EE39C" w:rsidR="4109FF20">
        <w:rPr>
          <w:rFonts w:ascii="AvenirNext LT Pro Light" w:hAnsi="AvenirNext LT Pro Light"/>
          <w:color w:val="202A40"/>
        </w:rPr>
        <w:t>may create and</w:t>
      </w:r>
      <w:r w:rsidRPr="5F9EE39C" w:rsidR="5E0505AB">
        <w:rPr>
          <w:rFonts w:ascii="AvenirNext LT Pro Light" w:hAnsi="AvenirNext LT Pro Light"/>
          <w:color w:val="202A40"/>
        </w:rPr>
        <w:t xml:space="preserve"> include </w:t>
      </w:r>
      <w:r w:rsidRPr="5F9EE39C" w:rsidR="4109FF20">
        <w:rPr>
          <w:rFonts w:ascii="AvenirNext LT Pro Light" w:hAnsi="AvenirNext LT Pro Light"/>
          <w:color w:val="202A40"/>
        </w:rPr>
        <w:t>a</w:t>
      </w:r>
      <w:r w:rsidRPr="5F9EE39C" w:rsidR="5E0505AB">
        <w:rPr>
          <w:rFonts w:ascii="AvenirNext LT Pro Light" w:hAnsi="AvenirNext LT Pro Light"/>
          <w:color w:val="202A40"/>
        </w:rPr>
        <w:t xml:space="preserve"> Jira issue key on a page alert about the incident. </w:t>
      </w:r>
    </w:p>
    <w:p w:rsidRPr="00D3268E" w:rsidR="0024309C" w:rsidP="00D3268E" w:rsidRDefault="0024309C" w14:paraId="52A4363F" w14:textId="77777777">
      <w:pPr>
        <w:rPr>
          <w:rFonts w:ascii="AvenirNext LT Pro Light" w:hAnsi="AvenirNext LT Pro Light"/>
          <w:color w:val="202A40"/>
        </w:rPr>
      </w:pPr>
    </w:p>
    <w:p w:rsidR="0024309C" w:rsidP="5F9EE39C" w:rsidRDefault="0024309C" w14:paraId="1104BDAF" w14:textId="2F7D7509">
      <w:pPr>
        <w:pStyle w:val="Heading1"/>
        <w:rPr>
          <w:rFonts w:ascii="Cambria" w:hAnsi="Cambria" w:eastAsia="Cambria" w:cs="Cambria" w:asciiTheme="minorAscii" w:hAnsiTheme="minorAscii" w:eastAsiaTheme="minorAscii" w:cstheme="minorAscii"/>
          <w:b w:val="1"/>
          <w:bCs w:val="1"/>
          <w:color w:val="202A40"/>
          <w:sz w:val="32"/>
          <w:szCs w:val="32"/>
        </w:rPr>
      </w:pPr>
      <w:bookmarkStart w:name="_Toc484282816" w:id="479444679"/>
      <w:r w:rsidR="5E0505AB">
        <w:rPr/>
        <w:t>Delegate</w:t>
      </w:r>
      <w:bookmarkEnd w:id="479444679"/>
    </w:p>
    <w:p w:rsidR="001F1E18" w:rsidP="001F1E18" w:rsidRDefault="001F1E18" w14:paraId="7AFF9FE0" w14:textId="0C8A1BBA">
      <w:pPr>
        <w:rPr>
          <w:rFonts w:ascii="AvenirNext LT Pro Light" w:hAnsi="AvenirNext LT Pro Light"/>
          <w:b/>
          <w:bCs/>
          <w:color w:val="202A40"/>
        </w:rPr>
      </w:pPr>
      <w:r w:rsidRPr="001F1E18">
        <w:rPr>
          <w:rFonts w:ascii="AvenirNext LT Pro Light" w:hAnsi="AvenirNext LT Pro Light"/>
          <w:b/>
          <w:bCs/>
          <w:noProof/>
          <w:color w:val="202A40"/>
        </w:rPr>
        <w:drawing>
          <wp:inline distT="0" distB="0" distL="0" distR="0" wp14:anchorId="29565682" wp14:editId="607F04B8">
            <wp:extent cx="5486400" cy="13519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1351915"/>
                    </a:xfrm>
                    <a:prstGeom prst="rect">
                      <a:avLst/>
                    </a:prstGeom>
                  </pic:spPr>
                </pic:pic>
              </a:graphicData>
            </a:graphic>
          </wp:inline>
        </w:drawing>
      </w:r>
    </w:p>
    <w:p w:rsidRPr="001F1E18" w:rsidR="001F1E18" w:rsidP="001F1E18" w:rsidRDefault="001F1E18" w14:paraId="3754EBBC" w14:textId="77777777">
      <w:pPr>
        <w:rPr>
          <w:rFonts w:ascii="AvenirNext LT Pro Light" w:hAnsi="AvenirNext LT Pro Light"/>
          <w:b/>
          <w:bCs/>
          <w:color w:val="202A40"/>
        </w:rPr>
      </w:pPr>
    </w:p>
    <w:p w:rsidRPr="0024309C" w:rsidR="0024309C" w:rsidP="0064652E" w:rsidRDefault="0024309C" w14:paraId="7DED9B84" w14:textId="69924151">
      <w:pPr>
        <w:pStyle w:val="ListParagraph"/>
        <w:numPr>
          <w:ilvl w:val="2"/>
          <w:numId w:val="1"/>
        </w:numPr>
        <w:rPr>
          <w:rFonts w:ascii="AvenirNext LT Pro Light" w:hAnsi="AvenirNext LT Pro Light"/>
          <w:color w:val="202A40"/>
        </w:rPr>
      </w:pPr>
      <w:r w:rsidRPr="5F9EE39C" w:rsidR="5E0505AB">
        <w:rPr>
          <w:rFonts w:ascii="AvenirNext LT Pro Light" w:hAnsi="AvenirNext LT Pro Light"/>
          <w:color w:val="202A40"/>
        </w:rPr>
        <w:t xml:space="preserve">After </w:t>
      </w:r>
      <w:r w:rsidRPr="5F9EE39C" w:rsidR="56D74AC0">
        <w:rPr>
          <w:rFonts w:ascii="AvenirNext LT Pro Light" w:hAnsi="AvenirNext LT Pro Light"/>
          <w:color w:val="202A40"/>
        </w:rPr>
        <w:t xml:space="preserve">the </w:t>
      </w:r>
      <w:r w:rsidRPr="5F9EE39C" w:rsidR="4C2899DC">
        <w:rPr>
          <w:rFonts w:ascii="AvenirNext LT Pro Light" w:hAnsi="AvenirNext LT Pro Light"/>
          <w:color w:val="202A40"/>
        </w:rPr>
        <w:t xml:space="preserve">IC </w:t>
      </w:r>
      <w:r w:rsidRPr="5F9EE39C" w:rsidR="5E0505AB">
        <w:rPr>
          <w:rFonts w:ascii="AvenirNext LT Pro Light" w:hAnsi="AvenirNext LT Pro Light"/>
          <w:color w:val="202A40"/>
        </w:rPr>
        <w:t>escalate</w:t>
      </w:r>
      <w:r w:rsidRPr="5F9EE39C" w:rsidR="56D74AC0">
        <w:rPr>
          <w:rFonts w:ascii="AvenirNext LT Pro Light" w:hAnsi="AvenirNext LT Pro Light"/>
          <w:color w:val="202A40"/>
        </w:rPr>
        <w:t>s</w:t>
      </w:r>
      <w:r w:rsidRPr="5F9EE39C" w:rsidR="5E0505AB">
        <w:rPr>
          <w:rFonts w:ascii="AvenirNext LT Pro Light" w:hAnsi="AvenirNext LT Pro Light"/>
          <w:color w:val="202A40"/>
        </w:rPr>
        <w:t xml:space="preserve"> to someone and they come online, the </w:t>
      </w:r>
      <w:r w:rsidRPr="5F9EE39C" w:rsidR="4C2899DC">
        <w:rPr>
          <w:rFonts w:ascii="AvenirNext LT Pro Light" w:hAnsi="AvenirNext LT Pro Light"/>
          <w:color w:val="202A40"/>
        </w:rPr>
        <w:t xml:space="preserve">IC </w:t>
      </w:r>
      <w:r w:rsidRPr="5F9EE39C" w:rsidR="5E0505AB">
        <w:rPr>
          <w:rFonts w:ascii="AvenirNext LT Pro Light" w:hAnsi="AvenirNext LT Pro Light"/>
          <w:color w:val="202A40"/>
        </w:rPr>
        <w:t>delegates a role to them. As long as they understand what’s required of their role then they will be able to work quickly and effectively as part of the incident team.</w:t>
      </w:r>
    </w:p>
    <w:p w:rsidRPr="0024309C" w:rsidR="0024309C" w:rsidP="0064652E" w:rsidRDefault="0024309C" w14:paraId="22881087" w14:textId="629E67EB">
      <w:pPr>
        <w:pStyle w:val="ListParagraph"/>
        <w:numPr>
          <w:ilvl w:val="2"/>
          <w:numId w:val="1"/>
        </w:numPr>
        <w:rPr>
          <w:rFonts w:ascii="AvenirNext LT Pro Light" w:hAnsi="AvenirNext LT Pro Light"/>
          <w:color w:val="202A40"/>
        </w:rPr>
      </w:pPr>
      <w:r w:rsidRPr="0024309C">
        <w:rPr>
          <w:rFonts w:ascii="AvenirNext LT Pro Light" w:hAnsi="AvenirNext LT Pro Light"/>
          <w:color w:val="202A40"/>
        </w:rPr>
        <w:t xml:space="preserve">The roles we use at </w:t>
      </w:r>
      <w:r>
        <w:rPr>
          <w:rFonts w:ascii="AvenirNext LT Pro Light" w:hAnsi="AvenirNext LT Pro Light"/>
          <w:color w:val="202A40"/>
        </w:rPr>
        <w:t>Studio Designer</w:t>
      </w:r>
      <w:r w:rsidRPr="0024309C">
        <w:rPr>
          <w:rFonts w:ascii="AvenirNext LT Pro Light" w:hAnsi="AvenirNext LT Pro Light"/>
          <w:color w:val="202A40"/>
        </w:rPr>
        <w:t xml:space="preserve"> are:</w:t>
      </w:r>
    </w:p>
    <w:p w:rsidRPr="0091618D" w:rsidR="0091618D" w:rsidP="0091618D" w:rsidRDefault="0091618D" w14:paraId="50051601" w14:textId="380B3D3A">
      <w:pPr>
        <w:pStyle w:val="ListParagraph"/>
        <w:numPr>
          <w:ilvl w:val="3"/>
          <w:numId w:val="7"/>
        </w:numPr>
        <w:rPr>
          <w:rFonts w:ascii="AvenirNext LT Pro Light" w:hAnsi="AvenirNext LT Pro Light"/>
          <w:color w:val="202A40"/>
        </w:rPr>
      </w:pPr>
      <w:r w:rsidRPr="00DD51DD">
        <w:rPr>
          <w:rFonts w:ascii="AvenirNext LT Pro Light" w:hAnsi="AvenirNext LT Pro Light"/>
          <w:b/>
          <w:bCs/>
          <w:color w:val="202A40"/>
        </w:rPr>
        <w:t>Incident Commander:</w:t>
      </w:r>
      <w:r w:rsidRPr="0091618D">
        <w:rPr>
          <w:rFonts w:ascii="AvenirNext LT Pro Light" w:hAnsi="AvenirNext LT Pro Light"/>
          <w:color w:val="202A40"/>
        </w:rPr>
        <w:t xml:space="preserve"> Responsible for managing the incident response process and providing direction to the responder teams.</w:t>
      </w:r>
    </w:p>
    <w:p w:rsidRPr="0024309C" w:rsidR="00DD51DD" w:rsidP="00DD51DD" w:rsidRDefault="00DD51DD" w14:paraId="057F569C" w14:textId="250F23AE">
      <w:pPr>
        <w:pStyle w:val="ListParagraph"/>
        <w:numPr>
          <w:ilvl w:val="3"/>
          <w:numId w:val="7"/>
        </w:numPr>
        <w:rPr>
          <w:rFonts w:ascii="AvenirNext LT Pro Light" w:hAnsi="AvenirNext LT Pro Light"/>
          <w:color w:val="202A40"/>
        </w:rPr>
      </w:pPr>
      <w:r w:rsidRPr="00DD51DD">
        <w:rPr>
          <w:rFonts w:ascii="AvenirNext LT Pro Light" w:hAnsi="AvenirNext LT Pro Light"/>
          <w:b/>
          <w:bCs/>
          <w:color w:val="202A40"/>
        </w:rPr>
        <w:t>Tech Lead:</w:t>
      </w:r>
      <w:r w:rsidRPr="0024309C">
        <w:rPr>
          <w:rFonts w:ascii="AvenirNext LT Pro Light" w:hAnsi="AvenirNext LT Pro Light"/>
          <w:color w:val="202A40"/>
        </w:rPr>
        <w:t xml:space="preserve"> a senior technical responder. Responsible for developing theories about what’s broken and why, deciding on changes, and running the technical team. Works closely with the I</w:t>
      </w:r>
      <w:r>
        <w:rPr>
          <w:rFonts w:ascii="AvenirNext LT Pro Light" w:hAnsi="AvenirNext LT Pro Light"/>
          <w:color w:val="202A40"/>
        </w:rPr>
        <w:t>C</w:t>
      </w:r>
      <w:r w:rsidRPr="0024309C">
        <w:rPr>
          <w:rFonts w:ascii="AvenirNext LT Pro Light" w:hAnsi="AvenirNext LT Pro Light"/>
          <w:color w:val="202A40"/>
        </w:rPr>
        <w:t>.</w:t>
      </w:r>
    </w:p>
    <w:p w:rsidRPr="0024309C" w:rsidR="00DD51DD" w:rsidP="00DD51DD" w:rsidRDefault="00DD51DD" w14:paraId="456D644E" w14:textId="53CECE1C">
      <w:pPr>
        <w:pStyle w:val="ListParagraph"/>
        <w:numPr>
          <w:ilvl w:val="3"/>
          <w:numId w:val="7"/>
        </w:numPr>
        <w:rPr>
          <w:rFonts w:ascii="AvenirNext LT Pro Light" w:hAnsi="AvenirNext LT Pro Light"/>
          <w:color w:val="202A40"/>
        </w:rPr>
      </w:pPr>
      <w:r w:rsidRPr="00DD51DD">
        <w:rPr>
          <w:rFonts w:ascii="AvenirNext LT Pro Light" w:hAnsi="AvenirNext LT Pro Light"/>
          <w:b/>
          <w:bCs/>
          <w:color w:val="202A40"/>
        </w:rPr>
        <w:t>Communications Lead</w:t>
      </w:r>
      <w:r>
        <w:rPr>
          <w:rFonts w:ascii="AvenirNext LT Pro Light" w:hAnsi="AvenirNext LT Pro Light"/>
          <w:b/>
          <w:bCs/>
          <w:color w:val="202A40"/>
        </w:rPr>
        <w:t>:</w:t>
      </w:r>
      <w:r>
        <w:rPr>
          <w:rFonts w:ascii="AvenirNext LT Pro Light" w:hAnsi="AvenirNext LT Pro Light"/>
          <w:color w:val="202A40"/>
        </w:rPr>
        <w:t xml:space="preserve"> (support, social media, marketing):</w:t>
      </w:r>
      <w:r w:rsidRPr="0024309C">
        <w:rPr>
          <w:rFonts w:ascii="AvenirNext LT Pro Light" w:hAnsi="AvenirNext LT Pro Light"/>
          <w:color w:val="202A40"/>
        </w:rPr>
        <w:t xml:space="preserve"> a person familiar with public communications, possibly from the customer support team or public relations. Responsible for writing and sending internal and external communications about the incident.</w:t>
      </w:r>
    </w:p>
    <w:p w:rsidR="00DD51DD" w:rsidP="00DD51DD" w:rsidRDefault="00DD51DD" w14:paraId="53EE9B52" w14:textId="6E9B3861">
      <w:pPr>
        <w:pStyle w:val="ListParagraph"/>
        <w:numPr>
          <w:ilvl w:val="3"/>
          <w:numId w:val="7"/>
        </w:numPr>
        <w:rPr>
          <w:rFonts w:ascii="AvenirNext LT Pro Light" w:hAnsi="AvenirNext LT Pro Light"/>
          <w:color w:val="202A40"/>
        </w:rPr>
      </w:pPr>
      <w:r w:rsidRPr="00DD51DD">
        <w:rPr>
          <w:rFonts w:ascii="AvenirNext LT Pro Light" w:hAnsi="AvenirNext LT Pro Light"/>
          <w:b/>
          <w:bCs/>
          <w:color w:val="202A40"/>
        </w:rPr>
        <w:t>Subject Matter Experts (SMEs):</w:t>
      </w:r>
      <w:r w:rsidRPr="0091618D">
        <w:rPr>
          <w:rFonts w:ascii="AvenirNext LT Pro Light" w:hAnsi="AvenirNext LT Pro Light"/>
          <w:color w:val="202A40"/>
        </w:rPr>
        <w:t xml:space="preserve"> Technical domain experts who support the incident commander in incident</w:t>
      </w:r>
    </w:p>
    <w:p w:rsidRPr="00DD51DD" w:rsidR="0091618D" w:rsidP="0091618D" w:rsidRDefault="0091618D" w14:paraId="5A40D720" w14:textId="4241E807">
      <w:pPr>
        <w:pStyle w:val="ListParagraph"/>
        <w:numPr>
          <w:ilvl w:val="3"/>
          <w:numId w:val="7"/>
        </w:numPr>
        <w:rPr>
          <w:rFonts w:ascii="AvenirNext LT Pro Light" w:hAnsi="AvenirNext LT Pro Light"/>
          <w:color w:val="202A40"/>
        </w:rPr>
      </w:pPr>
      <w:r w:rsidRPr="5F9EE39C" w:rsidR="4109FF20">
        <w:rPr>
          <w:rFonts w:ascii="AvenirNext LT Pro Light" w:hAnsi="AvenirNext LT Pro Light"/>
          <w:b w:val="1"/>
          <w:bCs w:val="1"/>
          <w:color w:val="202A40"/>
        </w:rPr>
        <w:t>Scribe:</w:t>
      </w:r>
      <w:r w:rsidRPr="5F9EE39C" w:rsidR="4109FF20">
        <w:rPr>
          <w:rFonts w:ascii="AvenirNext LT Pro Light" w:hAnsi="AvenirNext LT Pro Light"/>
          <w:color w:val="202A40"/>
        </w:rPr>
        <w:t xml:space="preserve"> Responsible for documenting the information related to incident and its response process.</w:t>
      </w:r>
    </w:p>
    <w:p w:rsidRPr="0024309C" w:rsidR="0024309C" w:rsidP="0024309C" w:rsidRDefault="0024309C" w14:paraId="5A924B7D" w14:textId="77777777">
      <w:pPr>
        <w:pStyle w:val="ListParagraph"/>
        <w:ind w:left="792"/>
        <w:rPr>
          <w:rFonts w:ascii="AvenirNext LT Pro Light" w:hAnsi="AvenirNext LT Pro Light"/>
          <w:color w:val="202A40"/>
        </w:rPr>
      </w:pPr>
    </w:p>
    <w:p w:rsidR="0024309C" w:rsidP="0064652E" w:rsidRDefault="0024309C" w14:paraId="3966EA0E" w14:textId="70052830">
      <w:pPr>
        <w:pStyle w:val="ListParagraph"/>
        <w:numPr>
          <w:ilvl w:val="1"/>
          <w:numId w:val="1"/>
        </w:numPr>
        <w:rPr>
          <w:rFonts w:ascii="AvenirNext LT Pro Light" w:hAnsi="AvenirNext LT Pro Light"/>
          <w:b/>
          <w:bCs/>
          <w:color w:val="202A40"/>
        </w:rPr>
      </w:pPr>
      <w:r w:rsidRPr="001B7E28">
        <w:rPr>
          <w:rFonts w:ascii="AvenirNext LT Pro Light" w:hAnsi="AvenirNext LT Pro Light"/>
          <w:b/>
          <w:bCs/>
          <w:color w:val="202A40"/>
        </w:rPr>
        <w:t>Send follow-up communications</w:t>
      </w:r>
    </w:p>
    <w:p w:rsidR="001F1E18" w:rsidP="001F1E18" w:rsidRDefault="001F1E18" w14:paraId="10E39BAC" w14:textId="73136E62">
      <w:pPr>
        <w:rPr>
          <w:rFonts w:ascii="AvenirNext LT Pro Light" w:hAnsi="AvenirNext LT Pro Light"/>
          <w:b/>
          <w:bCs/>
          <w:color w:val="202A40"/>
        </w:rPr>
      </w:pPr>
    </w:p>
    <w:p w:rsidRPr="0024309C" w:rsidR="0024309C" w:rsidP="0064652E" w:rsidRDefault="0024309C" w14:paraId="3C2DE74A" w14:textId="12AC8F98">
      <w:pPr>
        <w:pStyle w:val="ListParagraph"/>
        <w:numPr>
          <w:ilvl w:val="2"/>
          <w:numId w:val="1"/>
        </w:numPr>
        <w:rPr>
          <w:rFonts w:ascii="AvenirNext LT Pro Light" w:hAnsi="AvenirNext LT Pro Light"/>
          <w:color w:val="202A40"/>
        </w:rPr>
      </w:pPr>
      <w:r w:rsidRPr="5F9EE39C" w:rsidR="5E0505AB">
        <w:rPr>
          <w:rFonts w:ascii="AvenirNext LT Pro Light" w:hAnsi="AvenirNext LT Pro Light"/>
          <w:color w:val="202A40"/>
        </w:rPr>
        <w:t xml:space="preserve">Once the incident team is rolling </w:t>
      </w:r>
      <w:r w:rsidRPr="5F9EE39C" w:rsidR="266BCDD4">
        <w:rPr>
          <w:rFonts w:ascii="AvenirNext LT Pro Light" w:hAnsi="AvenirNext LT Pro Light"/>
          <w:color w:val="202A40"/>
        </w:rPr>
        <w:t xml:space="preserve">the </w:t>
      </w:r>
      <w:r w:rsidRPr="5F9EE39C" w:rsidR="4C2899DC">
        <w:rPr>
          <w:rFonts w:ascii="AvenirNext LT Pro Light" w:hAnsi="AvenirNext LT Pro Light"/>
          <w:color w:val="202A40"/>
        </w:rPr>
        <w:t xml:space="preserve">IC </w:t>
      </w:r>
      <w:r w:rsidRPr="5F9EE39C" w:rsidR="266BCDD4">
        <w:rPr>
          <w:rFonts w:ascii="AvenirNext LT Pro Light" w:hAnsi="AvenirNext LT Pro Light"/>
          <w:color w:val="202A40"/>
        </w:rPr>
        <w:t>has</w:t>
      </w:r>
      <w:r w:rsidRPr="5F9EE39C" w:rsidR="5E0505AB">
        <w:rPr>
          <w:rFonts w:ascii="AvenirNext LT Pro Light" w:hAnsi="AvenirNext LT Pro Light"/>
          <w:color w:val="202A40"/>
        </w:rPr>
        <w:t xml:space="preserve"> to update staff and customers on the incident, and as the incident progresses need</w:t>
      </w:r>
      <w:r w:rsidRPr="5F9EE39C" w:rsidR="266BCDD4">
        <w:rPr>
          <w:rFonts w:ascii="AvenirNext LT Pro Light" w:hAnsi="AvenirNext LT Pro Light"/>
          <w:color w:val="202A40"/>
        </w:rPr>
        <w:t>s</w:t>
      </w:r>
      <w:r w:rsidRPr="5F9EE39C" w:rsidR="5E0505AB">
        <w:rPr>
          <w:rFonts w:ascii="AvenirNext LT Pro Light" w:hAnsi="AvenirNext LT Pro Light"/>
          <w:color w:val="202A40"/>
        </w:rPr>
        <w:t xml:space="preserve"> to keep them looped in.</w:t>
      </w:r>
    </w:p>
    <w:p w:rsidRPr="0024309C" w:rsidR="0024309C" w:rsidP="0064652E" w:rsidRDefault="0024309C" w14:paraId="0D822754" w14:textId="77777777">
      <w:pPr>
        <w:pStyle w:val="ListParagraph"/>
        <w:numPr>
          <w:ilvl w:val="2"/>
          <w:numId w:val="1"/>
        </w:numPr>
        <w:rPr>
          <w:rFonts w:ascii="AvenirNext LT Pro Light" w:hAnsi="AvenirNext LT Pro Light"/>
          <w:color w:val="202A40"/>
        </w:rPr>
      </w:pPr>
      <w:r w:rsidRPr="0024309C">
        <w:rPr>
          <w:rFonts w:ascii="AvenirNext LT Pro Light" w:hAnsi="AvenirNext LT Pro Light"/>
          <w:color w:val="202A40"/>
        </w:rPr>
        <w:t>For our internal communications, we follow this pattern:</w:t>
      </w:r>
    </w:p>
    <w:p w:rsidRPr="00545F9B" w:rsidR="0024309C" w:rsidP="0064652E" w:rsidRDefault="0024309C" w14:paraId="012DEF30" w14:textId="7B539729">
      <w:pPr>
        <w:pStyle w:val="ListParagraph"/>
        <w:numPr>
          <w:ilvl w:val="3"/>
          <w:numId w:val="6"/>
        </w:numPr>
        <w:rPr>
          <w:rFonts w:ascii="AvenirNext LT Pro Light" w:hAnsi="AvenirNext LT Pro Light"/>
          <w:color w:val="202A40"/>
        </w:rPr>
      </w:pPr>
      <w:r w:rsidRPr="00545F9B">
        <w:rPr>
          <w:rFonts w:ascii="AvenirNext LT Pro Light" w:hAnsi="AvenirNext LT Pro Light"/>
          <w:color w:val="202A40"/>
        </w:rPr>
        <w:t xml:space="preserve">We communicate via </w:t>
      </w:r>
      <w:r w:rsidRPr="006F3466">
        <w:rPr>
          <w:rFonts w:ascii="AvenirNext LT Pro Light" w:hAnsi="AvenirNext LT Pro Light"/>
          <w:color w:val="202A40"/>
        </w:rPr>
        <w:t>our internal Statuspage</w:t>
      </w:r>
      <w:r w:rsidRPr="00545F9B">
        <w:rPr>
          <w:rFonts w:ascii="AvenirNext LT Pro Light" w:hAnsi="AvenirNext LT Pro Light"/>
          <w:color w:val="202A40"/>
        </w:rPr>
        <w:t xml:space="preserve"> and via email, as</w:t>
      </w:r>
      <w:r w:rsidRPr="00545F9B" w:rsidR="00545F9B">
        <w:rPr>
          <w:rFonts w:ascii="AvenirNext LT Pro Light" w:hAnsi="AvenirNext LT Pro Light"/>
          <w:color w:val="202A40"/>
        </w:rPr>
        <w:t xml:space="preserve"> </w:t>
      </w:r>
      <w:r w:rsidRPr="00545F9B">
        <w:rPr>
          <w:rFonts w:ascii="AvenirNext LT Pro Light" w:hAnsi="AvenirNext LT Pro Light"/>
          <w:color w:val="202A40"/>
        </w:rPr>
        <w:t>described under “Initial Communications” above.</w:t>
      </w:r>
    </w:p>
    <w:p w:rsidRPr="00545F9B" w:rsidR="0024309C" w:rsidP="0064652E" w:rsidRDefault="0024309C" w14:paraId="0D3E1841" w14:textId="5500A24C">
      <w:pPr>
        <w:pStyle w:val="ListParagraph"/>
        <w:numPr>
          <w:ilvl w:val="3"/>
          <w:numId w:val="6"/>
        </w:numPr>
        <w:rPr>
          <w:rFonts w:ascii="AvenirNext LT Pro Light" w:hAnsi="AvenirNext LT Pro Light"/>
          <w:color w:val="202A40"/>
        </w:rPr>
      </w:pPr>
      <w:r w:rsidRPr="5F9EE39C" w:rsidR="5E0505AB">
        <w:rPr>
          <w:rFonts w:ascii="AvenirNext LT Pro Light" w:hAnsi="AvenirNext LT Pro Light"/>
          <w:color w:val="202A40"/>
        </w:rPr>
        <w:t>Use the same convention for incident name and email subject</w:t>
      </w:r>
      <w:r w:rsidRPr="5F9EE39C" w:rsidR="266BCDD4">
        <w:rPr>
          <w:rFonts w:ascii="AvenirNext LT Pro Light" w:hAnsi="AvenirNext LT Pro Light"/>
          <w:color w:val="202A40"/>
        </w:rPr>
        <w:t xml:space="preserve"> </w:t>
      </w:r>
      <w:r w:rsidRPr="5F9EE39C" w:rsidR="5E0505AB">
        <w:rPr>
          <w:rFonts w:ascii="AvenirNext LT Pro Light" w:hAnsi="AvenirNext LT Pro Light"/>
          <w:color w:val="202A40"/>
        </w:rPr>
        <w:t>formatting (- &lt;Severity&gt; - &lt;Incident summary&gt;).</w:t>
      </w:r>
    </w:p>
    <w:p w:rsidRPr="0024309C" w:rsidR="0024309C" w:rsidP="0064652E" w:rsidRDefault="0024309C" w14:paraId="22352079" w14:textId="6C89A39F">
      <w:pPr>
        <w:pStyle w:val="ListParagraph"/>
        <w:numPr>
          <w:ilvl w:val="3"/>
          <w:numId w:val="6"/>
        </w:numPr>
        <w:rPr>
          <w:rFonts w:ascii="AvenirNext LT Pro Light" w:hAnsi="AvenirNext LT Pro Light"/>
          <w:color w:val="202A40"/>
        </w:rPr>
      </w:pPr>
      <w:r w:rsidRPr="0024309C">
        <w:rPr>
          <w:rFonts w:ascii="AvenirNext LT Pro Light" w:hAnsi="AvenirNext LT Pro Light"/>
          <w:color w:val="202A40"/>
        </w:rPr>
        <w:t>Open with a 1-2 sentence summary of the incident’s current state and impact.</w:t>
      </w:r>
    </w:p>
    <w:p w:rsidRPr="0024309C" w:rsidR="0024309C" w:rsidP="0064652E" w:rsidRDefault="0024309C" w14:paraId="6B2B97E6" w14:textId="61357883">
      <w:pPr>
        <w:pStyle w:val="ListParagraph"/>
        <w:numPr>
          <w:ilvl w:val="3"/>
          <w:numId w:val="6"/>
        </w:numPr>
        <w:rPr>
          <w:rFonts w:ascii="AvenirNext LT Pro Light" w:hAnsi="AvenirNext LT Pro Light"/>
          <w:color w:val="202A40"/>
        </w:rPr>
      </w:pPr>
      <w:r w:rsidRPr="0024309C">
        <w:rPr>
          <w:rFonts w:ascii="AvenirNext LT Pro Light" w:hAnsi="AvenirNext LT Pro Light"/>
          <w:color w:val="202A40"/>
        </w:rPr>
        <w:t>A “Current Status” section with 2-4 bullet points.</w:t>
      </w:r>
    </w:p>
    <w:p w:rsidRPr="0024309C" w:rsidR="0024309C" w:rsidP="0064652E" w:rsidRDefault="0024309C" w14:paraId="026F3983" w14:textId="1CED3291">
      <w:pPr>
        <w:pStyle w:val="ListParagraph"/>
        <w:numPr>
          <w:ilvl w:val="3"/>
          <w:numId w:val="6"/>
        </w:numPr>
        <w:rPr>
          <w:rFonts w:ascii="AvenirNext LT Pro Light" w:hAnsi="AvenirNext LT Pro Light"/>
          <w:color w:val="202A40"/>
        </w:rPr>
      </w:pPr>
      <w:r w:rsidRPr="0024309C">
        <w:rPr>
          <w:rFonts w:ascii="AvenirNext LT Pro Light" w:hAnsi="AvenirNext LT Pro Light"/>
          <w:color w:val="202A40"/>
        </w:rPr>
        <w:t>A “Next Steps” section with 2-4 bullet points.</w:t>
      </w:r>
    </w:p>
    <w:p w:rsidRPr="006350AE" w:rsidR="0024309C" w:rsidP="0064652E" w:rsidRDefault="0024309C" w14:paraId="4D681BC9" w14:textId="49E07036">
      <w:pPr>
        <w:pStyle w:val="ListParagraph"/>
        <w:numPr>
          <w:ilvl w:val="3"/>
          <w:numId w:val="6"/>
        </w:numPr>
        <w:rPr>
          <w:rFonts w:ascii="AvenirNext LT Pro Light" w:hAnsi="AvenirNext LT Pro Light"/>
          <w:color w:val="202A40"/>
        </w:rPr>
      </w:pPr>
      <w:r w:rsidRPr="006350AE">
        <w:rPr>
          <w:rFonts w:ascii="AvenirNext LT Pro Light" w:hAnsi="AvenirNext LT Pro Light"/>
          <w:color w:val="202A40"/>
        </w:rPr>
        <w:t>State when and where the next round of communications will be</w:t>
      </w:r>
      <w:r w:rsidRPr="006350AE" w:rsidR="006350AE">
        <w:rPr>
          <w:rFonts w:ascii="AvenirNext LT Pro Light" w:hAnsi="AvenirNext LT Pro Light"/>
          <w:color w:val="202A40"/>
        </w:rPr>
        <w:t xml:space="preserve"> </w:t>
      </w:r>
      <w:r w:rsidRPr="006350AE">
        <w:rPr>
          <w:rFonts w:ascii="AvenirNext LT Pro Light" w:hAnsi="AvenirNext LT Pro Light"/>
          <w:color w:val="202A40"/>
        </w:rPr>
        <w:t>sent out.</w:t>
      </w:r>
    </w:p>
    <w:p w:rsidRPr="0024309C" w:rsidR="0024309C" w:rsidP="00D3268E" w:rsidRDefault="0024309C" w14:paraId="2115624E" w14:textId="77777777">
      <w:pPr>
        <w:pStyle w:val="ListParagraph"/>
        <w:ind w:left="792"/>
        <w:rPr>
          <w:rFonts w:ascii="AvenirNext LT Pro Light" w:hAnsi="AvenirNext LT Pro Light"/>
          <w:color w:val="202A40"/>
        </w:rPr>
      </w:pPr>
    </w:p>
    <w:p w:rsidRPr="0024309C" w:rsidR="0024309C" w:rsidP="0064652E" w:rsidRDefault="0024309C" w14:paraId="4C690C33" w14:textId="77777777">
      <w:pPr>
        <w:pStyle w:val="ListParagraph"/>
        <w:numPr>
          <w:ilvl w:val="2"/>
          <w:numId w:val="1"/>
        </w:numPr>
        <w:rPr>
          <w:rFonts w:ascii="AvenirNext LT Pro Light" w:hAnsi="AvenirNext LT Pro Light"/>
          <w:color w:val="202A40"/>
        </w:rPr>
      </w:pPr>
      <w:r w:rsidRPr="0024309C">
        <w:rPr>
          <w:rFonts w:ascii="AvenirNext LT Pro Light" w:hAnsi="AvenirNext LT Pro Light"/>
          <w:color w:val="202A40"/>
        </w:rPr>
        <w:t>Following this pattern for internal communications makes it easier and more reliable to produce and consume information about incidents. In an emergency this is important. Before sending, we review the communications for completeness using this checklist:</w:t>
      </w:r>
    </w:p>
    <w:p w:rsidRPr="0024309C" w:rsidR="0024309C" w:rsidP="0064652E" w:rsidRDefault="0024309C" w14:paraId="7505CD67" w14:textId="75F3E857">
      <w:pPr>
        <w:pStyle w:val="ListParagraph"/>
        <w:numPr>
          <w:ilvl w:val="3"/>
          <w:numId w:val="5"/>
        </w:numPr>
        <w:rPr>
          <w:rFonts w:ascii="AvenirNext LT Pro Light" w:hAnsi="AvenirNext LT Pro Light"/>
          <w:color w:val="202A40"/>
        </w:rPr>
      </w:pPr>
      <w:r w:rsidRPr="0024309C">
        <w:rPr>
          <w:rFonts w:ascii="AvenirNext LT Pro Light" w:hAnsi="AvenirNext LT Pro Light"/>
          <w:color w:val="202A40"/>
        </w:rPr>
        <w:t>Have we described the actual impact on customers?</w:t>
      </w:r>
    </w:p>
    <w:p w:rsidRPr="00545F9B" w:rsidR="0024309C" w:rsidP="0064652E" w:rsidRDefault="0024309C" w14:paraId="4630D7AB" w14:textId="0611919C">
      <w:pPr>
        <w:pStyle w:val="ListParagraph"/>
        <w:numPr>
          <w:ilvl w:val="3"/>
          <w:numId w:val="5"/>
        </w:numPr>
        <w:rPr>
          <w:rFonts w:ascii="AvenirNext LT Pro Light" w:hAnsi="AvenirNext LT Pro Light"/>
          <w:color w:val="202A40"/>
        </w:rPr>
      </w:pPr>
      <w:r w:rsidRPr="00545F9B">
        <w:rPr>
          <w:rFonts w:ascii="AvenirNext LT Pro Light" w:hAnsi="AvenirNext LT Pro Light"/>
          <w:color w:val="202A40"/>
        </w:rPr>
        <w:t>Did we say how many internal and external customers</w:t>
      </w:r>
      <w:r w:rsidRPr="00545F9B" w:rsidR="00545F9B">
        <w:rPr>
          <w:rFonts w:ascii="AvenirNext LT Pro Light" w:hAnsi="AvenirNext LT Pro Light"/>
          <w:color w:val="202A40"/>
        </w:rPr>
        <w:t xml:space="preserve"> </w:t>
      </w:r>
      <w:r w:rsidRPr="00545F9B">
        <w:rPr>
          <w:rFonts w:ascii="AvenirNext LT Pro Light" w:hAnsi="AvenirNext LT Pro Light"/>
          <w:color w:val="202A40"/>
        </w:rPr>
        <w:t>are affected?</w:t>
      </w:r>
    </w:p>
    <w:p w:rsidRPr="0024309C" w:rsidR="0024309C" w:rsidP="0064652E" w:rsidRDefault="0024309C" w14:paraId="5ACE9C4D" w14:textId="205752E3">
      <w:pPr>
        <w:pStyle w:val="ListParagraph"/>
        <w:numPr>
          <w:ilvl w:val="3"/>
          <w:numId w:val="5"/>
        </w:numPr>
        <w:rPr>
          <w:rFonts w:ascii="AvenirNext LT Pro Light" w:hAnsi="AvenirNext LT Pro Light"/>
          <w:color w:val="202A40"/>
        </w:rPr>
      </w:pPr>
      <w:r w:rsidRPr="0024309C">
        <w:rPr>
          <w:rFonts w:ascii="AvenirNext LT Pro Light" w:hAnsi="AvenirNext LT Pro Light"/>
          <w:color w:val="202A40"/>
        </w:rPr>
        <w:t>If the root cause is known, what is it?</w:t>
      </w:r>
    </w:p>
    <w:p w:rsidRPr="0024309C" w:rsidR="0024309C" w:rsidP="0064652E" w:rsidRDefault="0024309C" w14:paraId="434F265D" w14:textId="761ED8B1">
      <w:pPr>
        <w:pStyle w:val="ListParagraph"/>
        <w:numPr>
          <w:ilvl w:val="3"/>
          <w:numId w:val="5"/>
        </w:numPr>
        <w:rPr>
          <w:rFonts w:ascii="AvenirNext LT Pro Light" w:hAnsi="AvenirNext LT Pro Light"/>
          <w:color w:val="202A40"/>
        </w:rPr>
      </w:pPr>
      <w:r w:rsidRPr="0024309C">
        <w:rPr>
          <w:rFonts w:ascii="AvenirNext LT Pro Light" w:hAnsi="AvenirNext LT Pro Light"/>
          <w:color w:val="202A40"/>
        </w:rPr>
        <w:t>If there is an ETA for restoration, what is it?</w:t>
      </w:r>
    </w:p>
    <w:p w:rsidR="0024309C" w:rsidP="0064652E" w:rsidRDefault="0024309C" w14:paraId="4E7FA94F" w14:textId="6B0BAF9D">
      <w:pPr>
        <w:pStyle w:val="ListParagraph"/>
        <w:numPr>
          <w:ilvl w:val="3"/>
          <w:numId w:val="5"/>
        </w:numPr>
        <w:rPr>
          <w:rFonts w:ascii="AvenirNext LT Pro Light" w:hAnsi="AvenirNext LT Pro Light"/>
          <w:color w:val="202A40"/>
        </w:rPr>
      </w:pPr>
      <w:r w:rsidRPr="0024309C">
        <w:rPr>
          <w:rFonts w:ascii="AvenirNext LT Pro Light" w:hAnsi="AvenirNext LT Pro Light"/>
          <w:color w:val="202A40"/>
        </w:rPr>
        <w:t>When &amp; where will the next update be?</w:t>
      </w:r>
    </w:p>
    <w:p w:rsidRPr="0024309C" w:rsidR="0024309C" w:rsidP="5F9EE39C" w:rsidRDefault="0024309C" w14:paraId="29DA820D" w14:textId="7AD914A8">
      <w:pPr>
        <w:pStyle w:val="Normal"/>
        <w:ind w:left="720"/>
        <w:rPr>
          <w:rFonts w:ascii="AvenirNext LT Pro Light" w:hAnsi="AvenirNext LT Pro Light"/>
          <w:color w:val="202A40"/>
        </w:rPr>
      </w:pPr>
    </w:p>
    <w:p w:rsidRPr="0024309C" w:rsidR="0024309C" w:rsidP="0064652E" w:rsidRDefault="0024309C" w14:paraId="358B7E67" w14:textId="7F117C0C">
      <w:pPr>
        <w:pStyle w:val="ListParagraph"/>
        <w:numPr>
          <w:ilvl w:val="2"/>
          <w:numId w:val="1"/>
        </w:numPr>
        <w:rPr>
          <w:rFonts w:ascii="AvenirNext LT Pro Light" w:hAnsi="AvenirNext LT Pro Light"/>
          <w:color w:val="202A40"/>
        </w:rPr>
      </w:pPr>
      <w:r w:rsidRPr="5F9EE39C" w:rsidR="5E0505AB">
        <w:rPr>
          <w:rFonts w:ascii="AvenirNext LT Pro Light" w:hAnsi="AvenirNext LT Pro Light"/>
          <w:color w:val="202A40"/>
        </w:rPr>
        <w:t xml:space="preserve">For external communications we simply update the incident that we opened on the </w:t>
      </w:r>
      <w:r w:rsidRPr="5F9EE39C" w:rsidR="5E0505AB">
        <w:rPr>
          <w:rFonts w:ascii="AvenirNext LT Pro Light" w:hAnsi="AvenirNext LT Pro Light"/>
          <w:color w:val="202A40"/>
        </w:rPr>
        <w:t>external Statuspage</w:t>
      </w:r>
      <w:r w:rsidRPr="5F9EE39C" w:rsidR="5E0505AB">
        <w:rPr>
          <w:rFonts w:ascii="AvenirNext LT Pro Light" w:hAnsi="AvenirNext LT Pro Light"/>
          <w:color w:val="202A40"/>
        </w:rPr>
        <w:t xml:space="preserve"> earlier, changing its status as appropriate. We try to keep updates “short and sweet” because</w:t>
      </w:r>
      <w:r w:rsidRPr="5F9EE39C" w:rsidR="5E0505AB">
        <w:rPr>
          <w:rFonts w:ascii="AvenirNext LT Pro Light" w:hAnsi="AvenirNext LT Pro Light"/>
          <w:color w:val="202A40"/>
        </w:rPr>
        <w:t xml:space="preserve"> </w:t>
      </w:r>
      <w:r w:rsidRPr="5F9EE39C" w:rsidR="5E0505AB">
        <w:rPr>
          <w:rFonts w:ascii="AvenirNext LT Pro Light" w:hAnsi="AvenirNext LT Pro Light"/>
          <w:color w:val="202A40"/>
        </w:rPr>
        <w:t>external customers usually aren’t interested in the technical details of the incident—they just want to know if it’s fixed yet and if not, when it will be. Generally, 1-2 sentences will suffice.</w:t>
      </w:r>
    </w:p>
    <w:p w:rsidR="0024309C" w:rsidP="000237A0" w:rsidRDefault="0024309C" w14:paraId="28BBE0FA" w14:textId="77777777">
      <w:pPr>
        <w:pStyle w:val="ListParagraph"/>
        <w:ind w:left="792"/>
        <w:rPr>
          <w:rFonts w:ascii="AvenirNext LT Pro Light" w:hAnsi="AvenirNext LT Pro Light"/>
          <w:color w:val="202A40"/>
        </w:rPr>
      </w:pPr>
    </w:p>
    <w:p w:rsidR="0024309C" w:rsidP="5F9EE39C" w:rsidRDefault="0024309C" w14:paraId="1963FAA2" w14:textId="4120DF6B">
      <w:pPr>
        <w:pStyle w:val="Heading1"/>
        <w:rPr>
          <w:rFonts w:ascii="Cambria" w:hAnsi="Cambria" w:eastAsia="Cambria" w:cs="Cambria" w:asciiTheme="minorAscii" w:hAnsiTheme="minorAscii" w:eastAsiaTheme="minorAscii" w:cstheme="minorAscii"/>
          <w:b w:val="1"/>
          <w:bCs w:val="1"/>
          <w:color w:val="202A40"/>
          <w:sz w:val="32"/>
          <w:szCs w:val="32"/>
        </w:rPr>
      </w:pPr>
      <w:bookmarkStart w:name="_Toc339957544" w:id="2122293997"/>
      <w:r w:rsidR="5E0505AB">
        <w:rPr/>
        <w:t>Resolve</w:t>
      </w:r>
      <w:bookmarkEnd w:id="2122293997"/>
    </w:p>
    <w:p w:rsidR="001F1E18" w:rsidP="001F1E18" w:rsidRDefault="001F1E18" w14:paraId="2527DD18" w14:textId="5E9E32B7">
      <w:pPr>
        <w:rPr>
          <w:rFonts w:ascii="AvenirNext LT Pro Light" w:hAnsi="AvenirNext LT Pro Light"/>
          <w:b/>
          <w:bCs/>
          <w:color w:val="202A40"/>
        </w:rPr>
      </w:pPr>
      <w:r w:rsidRPr="001F1E18">
        <w:rPr>
          <w:rFonts w:ascii="AvenirNext LT Pro Light" w:hAnsi="AvenirNext LT Pro Light"/>
          <w:b/>
          <w:bCs/>
          <w:noProof/>
          <w:color w:val="202A40"/>
        </w:rPr>
        <w:drawing>
          <wp:inline distT="0" distB="0" distL="0" distR="0" wp14:anchorId="760C71F7" wp14:editId="1804265E">
            <wp:extent cx="5486400" cy="13519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1351915"/>
                    </a:xfrm>
                    <a:prstGeom prst="rect">
                      <a:avLst/>
                    </a:prstGeom>
                  </pic:spPr>
                </pic:pic>
              </a:graphicData>
            </a:graphic>
          </wp:inline>
        </w:drawing>
      </w:r>
    </w:p>
    <w:p w:rsidRPr="001F1E18" w:rsidR="001F1E18" w:rsidP="001F1E18" w:rsidRDefault="001F1E18" w14:paraId="1492B3E0" w14:textId="77777777">
      <w:pPr>
        <w:rPr>
          <w:rFonts w:ascii="AvenirNext LT Pro Light" w:hAnsi="AvenirNext LT Pro Light"/>
          <w:b/>
          <w:bCs/>
          <w:color w:val="202A40"/>
        </w:rPr>
      </w:pPr>
    </w:p>
    <w:p w:rsidRPr="0024309C" w:rsidR="0024309C" w:rsidP="0064652E" w:rsidRDefault="0024309C" w14:paraId="2B92D1A6" w14:textId="77777777">
      <w:pPr>
        <w:pStyle w:val="ListParagraph"/>
        <w:numPr>
          <w:ilvl w:val="2"/>
          <w:numId w:val="1"/>
        </w:numPr>
        <w:rPr>
          <w:rFonts w:ascii="AvenirNext LT Pro Light" w:hAnsi="AvenirNext LT Pro Light"/>
          <w:color w:val="202A40"/>
        </w:rPr>
      </w:pPr>
      <w:r w:rsidRPr="0024309C">
        <w:rPr>
          <w:rFonts w:ascii="AvenirNext LT Pro Light" w:hAnsi="AvenirNext LT Pro Light"/>
          <w:color w:val="202A40"/>
        </w:rPr>
        <w:t>An incident is resolved when the current or imminent business impact has ended. At that point, the emergency response ends and the team transitions onto any cleanup tasks and the postmortem.</w:t>
      </w:r>
    </w:p>
    <w:p w:rsidRPr="001F1E18" w:rsidR="001F1E18" w:rsidP="5F9EE39C" w:rsidRDefault="001F1E18" w14:paraId="4080BEE7" w14:textId="031897A1">
      <w:pPr>
        <w:pStyle w:val="Normal"/>
        <w:rPr>
          <w:rFonts w:ascii="AvenirNext LT Pro Light" w:hAnsi="AvenirNext LT Pro Light"/>
          <w:color w:val="202A40"/>
        </w:rPr>
      </w:pPr>
    </w:p>
    <w:p w:rsidR="0024309C" w:rsidP="0064652E" w:rsidRDefault="0024309C" w14:paraId="2E7EA67A" w14:textId="57947BEE">
      <w:pPr>
        <w:pStyle w:val="ListParagraph"/>
        <w:numPr>
          <w:ilvl w:val="2"/>
          <w:numId w:val="1"/>
        </w:numPr>
        <w:rPr>
          <w:rFonts w:ascii="AvenirNext LT Pro Light" w:hAnsi="AvenirNext LT Pro Light"/>
          <w:color w:val="202A40"/>
        </w:rPr>
      </w:pPr>
      <w:r w:rsidRPr="0024309C">
        <w:rPr>
          <w:rFonts w:ascii="AvenirNext LT Pro Light" w:hAnsi="AvenirNext LT Pro Light"/>
          <w:color w:val="202A40"/>
        </w:rPr>
        <w:t xml:space="preserve">At </w:t>
      </w:r>
      <w:r w:rsidR="00545F9B">
        <w:rPr>
          <w:rFonts w:ascii="AvenirNext LT Pro Light" w:hAnsi="AvenirNext LT Pro Light"/>
          <w:color w:val="202A40"/>
        </w:rPr>
        <w:t>Studio Designer</w:t>
      </w:r>
      <w:r w:rsidRPr="0024309C">
        <w:rPr>
          <w:rFonts w:ascii="AvenirNext LT Pro Light" w:hAnsi="AvenirNext LT Pro Light"/>
          <w:color w:val="202A40"/>
        </w:rPr>
        <w:t>, we use Jira custom fields to track every incident’s start- of-impact time, detection time, and end-of-impact time. We use these fields to calculate time-to-recovery (TTR) which is the interval between start and end, and time-to-detect (TTD) which is the interval between the start and detect. The distribution of your incident TTD and TTR is often an important business metric.</w:t>
      </w:r>
    </w:p>
    <w:p w:rsidRPr="001953C8" w:rsidR="0024309C" w:rsidP="5F9EE39C" w:rsidRDefault="0024309C" w14:paraId="31CF9EF7" w14:textId="7731E4EA">
      <w:pPr>
        <w:pStyle w:val="Normal"/>
        <w:ind/>
        <w:rPr>
          <w:rFonts w:ascii="AvenirNext LT Pro Light" w:hAnsi="AvenirNext LT Pro Light"/>
          <w:color w:val="202A40"/>
        </w:rPr>
      </w:pPr>
    </w:p>
    <w:p w:rsidRPr="001B7E28" w:rsidR="00E54AC5" w:rsidP="0064652E" w:rsidRDefault="00E54AC5" w14:paraId="0A8E31E6" w14:textId="2CE394C9">
      <w:pPr>
        <w:pStyle w:val="ListParagraph"/>
        <w:numPr>
          <w:ilvl w:val="1"/>
          <w:numId w:val="1"/>
        </w:numPr>
        <w:rPr>
          <w:rFonts w:ascii="AvenirNext LT Pro Light" w:hAnsi="AvenirNext LT Pro Light"/>
          <w:b/>
          <w:bCs/>
          <w:color w:val="202A40"/>
        </w:rPr>
      </w:pPr>
      <w:r w:rsidRPr="001B7E28">
        <w:rPr>
          <w:rFonts w:ascii="AvenirNext LT Pro Light" w:hAnsi="AvenirNext LT Pro Light"/>
          <w:b/>
          <w:bCs/>
          <w:color w:val="202A40"/>
        </w:rPr>
        <w:t>Postmortem</w:t>
      </w:r>
    </w:p>
    <w:p w:rsidR="001953C8" w:rsidP="0064652E" w:rsidRDefault="001953C8" w14:paraId="6C544711" w14:textId="3844B8F0">
      <w:pPr>
        <w:pStyle w:val="ListParagraph"/>
        <w:numPr>
          <w:ilvl w:val="2"/>
          <w:numId w:val="1"/>
        </w:numPr>
        <w:rPr>
          <w:rFonts w:ascii="AvenirNext LT Pro Light" w:hAnsi="AvenirNext LT Pro Light"/>
          <w:color w:val="202A40"/>
        </w:rPr>
      </w:pPr>
      <w:r w:rsidRPr="0024309C">
        <w:rPr>
          <w:rFonts w:ascii="AvenirNext LT Pro Light" w:hAnsi="AvenirNext LT Pro Light"/>
          <w:color w:val="202A40"/>
        </w:rPr>
        <w:t xml:space="preserve">The final responsibility of the incident </w:t>
      </w:r>
      <w:r w:rsidR="008F14C7">
        <w:rPr>
          <w:rFonts w:ascii="AvenirNext LT Pro Light" w:hAnsi="AvenirNext LT Pro Light"/>
          <w:color w:val="202A40"/>
        </w:rPr>
        <w:t>commander</w:t>
      </w:r>
      <w:r w:rsidRPr="0024309C">
        <w:rPr>
          <w:rFonts w:ascii="AvenirNext LT Pro Light" w:hAnsi="AvenirNext LT Pro Light"/>
          <w:color w:val="202A40"/>
        </w:rPr>
        <w:t xml:space="preserve"> is to get accountability for completion of the postmortem. </w:t>
      </w:r>
    </w:p>
    <w:p w:rsidRPr="00093198" w:rsidR="00093198" w:rsidP="0064652E" w:rsidRDefault="00093198" w14:paraId="59176952" w14:textId="77777777">
      <w:pPr>
        <w:pStyle w:val="ListParagraph"/>
        <w:numPr>
          <w:ilvl w:val="2"/>
          <w:numId w:val="1"/>
        </w:numPr>
        <w:rPr>
          <w:rFonts w:ascii="AvenirNext LT Pro Light" w:hAnsi="AvenirNext LT Pro Light"/>
          <w:color w:val="202A40"/>
        </w:rPr>
      </w:pPr>
      <w:r w:rsidRPr="00093198">
        <w:rPr>
          <w:rFonts w:ascii="AvenirNext LT Pro Light" w:hAnsi="AvenirNext LT Pro Light"/>
          <w:color w:val="202A40"/>
        </w:rPr>
        <w:t>A postmortem is a written record of an incident that describes:</w:t>
      </w:r>
    </w:p>
    <w:p w:rsidRPr="00093198" w:rsidR="00093198" w:rsidP="0064652E" w:rsidRDefault="00093198" w14:paraId="723058A9" w14:textId="41A5A502">
      <w:pPr>
        <w:pStyle w:val="ListParagraph"/>
        <w:numPr>
          <w:ilvl w:val="2"/>
          <w:numId w:val="14"/>
        </w:numPr>
        <w:rPr>
          <w:rFonts w:ascii="AvenirNext LT Pro Light" w:hAnsi="AvenirNext LT Pro Light"/>
          <w:color w:val="202A40"/>
        </w:rPr>
      </w:pPr>
      <w:r w:rsidRPr="00093198">
        <w:rPr>
          <w:rFonts w:ascii="AvenirNext LT Pro Light" w:hAnsi="AvenirNext LT Pro Light"/>
          <w:color w:val="202A40"/>
        </w:rPr>
        <w:t>The incident’s impact.</w:t>
      </w:r>
    </w:p>
    <w:p w:rsidRPr="00093198" w:rsidR="00093198" w:rsidP="0064652E" w:rsidRDefault="00093198" w14:paraId="43C63E7C" w14:textId="504DCB4D">
      <w:pPr>
        <w:pStyle w:val="ListParagraph"/>
        <w:numPr>
          <w:ilvl w:val="2"/>
          <w:numId w:val="14"/>
        </w:numPr>
        <w:rPr>
          <w:rFonts w:ascii="AvenirNext LT Pro Light" w:hAnsi="AvenirNext LT Pro Light"/>
          <w:color w:val="202A40"/>
        </w:rPr>
      </w:pPr>
      <w:r w:rsidRPr="00093198">
        <w:rPr>
          <w:rFonts w:ascii="AvenirNext LT Pro Light" w:hAnsi="AvenirNext LT Pro Light"/>
          <w:color w:val="202A40"/>
        </w:rPr>
        <w:t>The actions taken to mitigate or resolve the incident.</w:t>
      </w:r>
    </w:p>
    <w:p w:rsidRPr="00093198" w:rsidR="00093198" w:rsidP="0064652E" w:rsidRDefault="00093198" w14:paraId="2757F4E3" w14:textId="01D2E111">
      <w:pPr>
        <w:pStyle w:val="ListParagraph"/>
        <w:numPr>
          <w:ilvl w:val="2"/>
          <w:numId w:val="14"/>
        </w:numPr>
        <w:rPr>
          <w:rFonts w:ascii="AvenirNext LT Pro Light" w:hAnsi="AvenirNext LT Pro Light"/>
          <w:color w:val="202A40"/>
        </w:rPr>
      </w:pPr>
      <w:r w:rsidRPr="00093198">
        <w:rPr>
          <w:rFonts w:ascii="AvenirNext LT Pro Light" w:hAnsi="AvenirNext LT Pro Light"/>
          <w:color w:val="202A40"/>
        </w:rPr>
        <w:t>The incident’s causes.</w:t>
      </w:r>
    </w:p>
    <w:p w:rsidR="00093198" w:rsidP="0064652E" w:rsidRDefault="00093198" w14:paraId="4E0C6A1B" w14:textId="57A08F9B">
      <w:pPr>
        <w:pStyle w:val="ListParagraph"/>
        <w:numPr>
          <w:ilvl w:val="2"/>
          <w:numId w:val="14"/>
        </w:numPr>
        <w:rPr>
          <w:rFonts w:ascii="AvenirNext LT Pro Light" w:hAnsi="AvenirNext LT Pro Light"/>
          <w:color w:val="202A40"/>
        </w:rPr>
      </w:pPr>
      <w:r w:rsidRPr="002F7EB5">
        <w:rPr>
          <w:rFonts w:ascii="AvenirNext LT Pro Light" w:hAnsi="AvenirNext LT Pro Light"/>
          <w:color w:val="202A40"/>
        </w:rPr>
        <w:t>Follow-up actions taken to prevent the incident from</w:t>
      </w:r>
      <w:r w:rsidRPr="002F7EB5" w:rsidR="002F7EB5">
        <w:rPr>
          <w:rFonts w:ascii="AvenirNext LT Pro Light" w:hAnsi="AvenirNext LT Pro Light"/>
          <w:color w:val="202A40"/>
        </w:rPr>
        <w:t xml:space="preserve"> </w:t>
      </w:r>
      <w:r w:rsidRPr="002F7EB5">
        <w:rPr>
          <w:rFonts w:ascii="AvenirNext LT Pro Light" w:hAnsi="AvenirNext LT Pro Light"/>
          <w:color w:val="202A40"/>
        </w:rPr>
        <w:t>happening again.</w:t>
      </w:r>
    </w:p>
    <w:p w:rsidRPr="002F7EB5" w:rsidR="002F7EB5" w:rsidP="002F7EB5" w:rsidRDefault="002F7EB5" w14:paraId="45B21C5A" w14:textId="77777777">
      <w:pPr>
        <w:pStyle w:val="ListParagraph"/>
        <w:ind w:left="1224"/>
        <w:rPr>
          <w:rFonts w:ascii="AvenirNext LT Pro Light" w:hAnsi="AvenirNext LT Pro Light"/>
          <w:color w:val="202A40"/>
        </w:rPr>
      </w:pPr>
    </w:p>
    <w:p w:rsidRPr="0070706A" w:rsidR="00093198" w:rsidP="0064652E" w:rsidRDefault="00093198" w14:paraId="4D4F5C1C" w14:textId="49830027">
      <w:pPr>
        <w:pStyle w:val="ListParagraph"/>
        <w:numPr>
          <w:ilvl w:val="2"/>
          <w:numId w:val="1"/>
        </w:numPr>
        <w:rPr>
          <w:rFonts w:ascii="AvenirNext LT Pro Light" w:hAnsi="AvenirNext LT Pro Light"/>
          <w:color w:val="202A40"/>
        </w:rPr>
      </w:pPr>
      <w:r w:rsidRPr="0070706A">
        <w:rPr>
          <w:rFonts w:ascii="AvenirNext LT Pro Light" w:hAnsi="AvenirNext LT Pro Light"/>
          <w:color w:val="202A40"/>
        </w:rPr>
        <w:t xml:space="preserve">Opsgenie can automatically generate postmortem reports using prebuilt templates. At </w:t>
      </w:r>
      <w:r w:rsidRPr="0070706A" w:rsidR="000A75B7">
        <w:rPr>
          <w:rFonts w:ascii="AvenirNext LT Pro Light" w:hAnsi="AvenirNext LT Pro Light"/>
          <w:color w:val="202A40"/>
        </w:rPr>
        <w:t>Studio Designer</w:t>
      </w:r>
      <w:r w:rsidRPr="0070706A">
        <w:rPr>
          <w:rFonts w:ascii="AvenirNext LT Pro Light" w:hAnsi="AvenirNext LT Pro Light"/>
          <w:color w:val="202A40"/>
        </w:rPr>
        <w:t>, we ultimately track all follow-on actions and postmortem reports using Jira Software.</w:t>
      </w:r>
    </w:p>
    <w:p w:rsidRPr="00093198" w:rsidR="002F7EB5" w:rsidP="5F9EE39C" w:rsidRDefault="002F7EB5" w14:paraId="5D3EE2A3" w14:textId="596A9059">
      <w:pPr>
        <w:pStyle w:val="Normal"/>
        <w:ind w:left="1224"/>
        <w:rPr>
          <w:rFonts w:ascii="AvenirNext LT Pro Light" w:hAnsi="AvenirNext LT Pro Light"/>
          <w:color w:val="202A40"/>
        </w:rPr>
      </w:pPr>
    </w:p>
    <w:p w:rsidRPr="001B7E28" w:rsidR="00093198" w:rsidP="0064652E" w:rsidRDefault="00093198" w14:paraId="56D9BFDF" w14:textId="77777777">
      <w:pPr>
        <w:pStyle w:val="ListParagraph"/>
        <w:numPr>
          <w:ilvl w:val="2"/>
          <w:numId w:val="1"/>
        </w:numPr>
        <w:rPr>
          <w:rFonts w:ascii="AvenirNext LT Pro Light" w:hAnsi="AvenirNext LT Pro Light"/>
          <w:b/>
          <w:bCs/>
          <w:color w:val="202A40"/>
        </w:rPr>
      </w:pPr>
      <w:r w:rsidRPr="001B7E28">
        <w:rPr>
          <w:rFonts w:ascii="AvenirNext LT Pro Light" w:hAnsi="AvenirNext LT Pro Light"/>
          <w:b/>
          <w:bCs/>
          <w:color w:val="202A40"/>
        </w:rPr>
        <w:t>When is a postmortem needed?</w:t>
      </w:r>
    </w:p>
    <w:p w:rsidRPr="00093198" w:rsidR="00093198" w:rsidP="0064652E" w:rsidRDefault="00093198" w14:paraId="7AA2B93B" w14:textId="77777777">
      <w:pPr>
        <w:pStyle w:val="ListParagraph"/>
        <w:numPr>
          <w:ilvl w:val="3"/>
          <w:numId w:val="1"/>
        </w:numPr>
        <w:rPr>
          <w:rFonts w:ascii="AvenirNext LT Pro Light" w:hAnsi="AvenirNext LT Pro Light"/>
          <w:color w:val="202A40"/>
        </w:rPr>
      </w:pPr>
      <w:r w:rsidRPr="00093198">
        <w:rPr>
          <w:rFonts w:ascii="AvenirNext LT Pro Light" w:hAnsi="AvenirNext LT Pro Light"/>
          <w:color w:val="202A40"/>
        </w:rPr>
        <w:t>We always do postmortems for severity 1 and 2 (“major”) incidents. For minor incidents they’re optional. We encourage people to use the postmortem process for any situation where it would be useful.</w:t>
      </w:r>
    </w:p>
    <w:p w:rsidR="002F7EB5" w:rsidP="002F7EB5" w:rsidRDefault="002F7EB5" w14:paraId="1ED27F21" w14:textId="77777777">
      <w:pPr>
        <w:pStyle w:val="ListParagraph"/>
        <w:ind w:left="1224"/>
        <w:rPr>
          <w:rFonts w:ascii="AvenirNext LT Pro Light" w:hAnsi="AvenirNext LT Pro Light"/>
          <w:color w:val="202A40"/>
        </w:rPr>
      </w:pPr>
    </w:p>
    <w:p w:rsidR="00093198" w:rsidP="00093198" w:rsidRDefault="00093198" w14:paraId="50DFEEFA" w14:textId="77777777">
      <w:pPr>
        <w:pStyle w:val="ListParagraph"/>
        <w:ind w:left="1224"/>
        <w:rPr>
          <w:rFonts w:ascii="AvenirNext LT Pro Light" w:hAnsi="AvenirNext LT Pro Light"/>
          <w:color w:val="202A40"/>
        </w:rPr>
      </w:pPr>
    </w:p>
    <w:p w:rsidRPr="001B7E28" w:rsidR="00093198" w:rsidP="0064652E" w:rsidRDefault="00093198" w14:paraId="0E0FC47F" w14:textId="28974D4F">
      <w:pPr>
        <w:pStyle w:val="ListParagraph"/>
        <w:numPr>
          <w:ilvl w:val="2"/>
          <w:numId w:val="1"/>
        </w:numPr>
        <w:rPr>
          <w:rFonts w:ascii="AvenirNext LT Pro Light" w:hAnsi="AvenirNext LT Pro Light"/>
          <w:b/>
          <w:bCs/>
          <w:color w:val="202A40"/>
        </w:rPr>
      </w:pPr>
      <w:r w:rsidRPr="001B7E28">
        <w:rPr>
          <w:rFonts w:ascii="AvenirNext LT Pro Light" w:hAnsi="AvenirNext LT Pro Light"/>
          <w:b/>
          <w:bCs/>
          <w:color w:val="202A40"/>
        </w:rPr>
        <w:t>Postmortem process overview</w:t>
      </w:r>
    </w:p>
    <w:p w:rsidRPr="00093198" w:rsidR="00093198" w:rsidP="0064652E" w:rsidRDefault="00093198" w14:paraId="0DF1E49A" w14:textId="257AEFC6">
      <w:pPr>
        <w:pStyle w:val="ListParagraph"/>
        <w:numPr>
          <w:ilvl w:val="3"/>
          <w:numId w:val="1"/>
        </w:numPr>
        <w:rPr>
          <w:rFonts w:ascii="AvenirNext LT Pro Light" w:hAnsi="AvenirNext LT Pro Light"/>
          <w:color w:val="202A40"/>
        </w:rPr>
      </w:pPr>
      <w:r w:rsidRPr="00093198">
        <w:rPr>
          <w:rFonts w:ascii="AvenirNext LT Pro Light" w:hAnsi="AvenirNext LT Pro Light"/>
          <w:color w:val="202A40"/>
        </w:rPr>
        <w:t xml:space="preserve">For postmortems to be effective, the process has to make it easy for teams to identify causes and fix them. The exact methods you use </w:t>
      </w:r>
      <w:r w:rsidRPr="00093198">
        <w:rPr>
          <w:rFonts w:ascii="AvenirNext LT Pro Light" w:hAnsi="AvenirNext LT Pro Light"/>
          <w:color w:val="202A40"/>
        </w:rPr>
        <w:t xml:space="preserve">depend on your team culture; at </w:t>
      </w:r>
      <w:r w:rsidR="000A75B7">
        <w:rPr>
          <w:rFonts w:ascii="AvenirNext LT Pro Light" w:hAnsi="AvenirNext LT Pro Light"/>
          <w:color w:val="202A40"/>
        </w:rPr>
        <w:t>Studio Designer</w:t>
      </w:r>
      <w:r w:rsidRPr="00093198">
        <w:rPr>
          <w:rFonts w:ascii="AvenirNext LT Pro Light" w:hAnsi="AvenirNext LT Pro Light"/>
          <w:color w:val="202A40"/>
        </w:rPr>
        <w:t>, we’ve found a combination of methods that work for our postmortem teams:</w:t>
      </w:r>
    </w:p>
    <w:p w:rsidRPr="00093198" w:rsidR="00093198" w:rsidP="0064652E" w:rsidRDefault="00093198" w14:paraId="13DB9EB9" w14:textId="4866BF73">
      <w:pPr>
        <w:pStyle w:val="ListParagraph"/>
        <w:numPr>
          <w:ilvl w:val="2"/>
          <w:numId w:val="11"/>
        </w:numPr>
        <w:ind w:left="1440"/>
        <w:rPr>
          <w:rFonts w:ascii="AvenirNext LT Pro Light" w:hAnsi="AvenirNext LT Pro Light"/>
          <w:color w:val="202A40"/>
        </w:rPr>
      </w:pPr>
      <w:r w:rsidRPr="00093198">
        <w:rPr>
          <w:rFonts w:ascii="AvenirNext LT Pro Light" w:hAnsi="AvenirNext LT Pro Light"/>
          <w:color w:val="202A40"/>
        </w:rPr>
        <w:t>Single-point accountability for postmortem results makes responsibilities clear. The assignee of the postmortem ticket is always the person accountable.</w:t>
      </w:r>
    </w:p>
    <w:p w:rsidRPr="00093198" w:rsidR="00093198" w:rsidP="0064652E" w:rsidRDefault="00093198" w14:paraId="6B64CA37" w14:textId="227464D6">
      <w:pPr>
        <w:pStyle w:val="ListParagraph"/>
        <w:numPr>
          <w:ilvl w:val="2"/>
          <w:numId w:val="11"/>
        </w:numPr>
        <w:ind w:left="1440"/>
        <w:rPr>
          <w:rFonts w:ascii="AvenirNext LT Pro Light" w:hAnsi="AvenirNext LT Pro Light"/>
          <w:color w:val="202A40"/>
        </w:rPr>
      </w:pPr>
      <w:r w:rsidRPr="00093198">
        <w:rPr>
          <w:rFonts w:ascii="AvenirNext LT Pro Light" w:hAnsi="AvenirNext LT Pro Light"/>
          <w:color w:val="202A40"/>
        </w:rPr>
        <w:t>Use face-to-face meetings to speed up analysis, quickly create a shared understanding, and align the team on what needs fixing.</w:t>
      </w:r>
    </w:p>
    <w:p w:rsidRPr="00093198" w:rsidR="00093198" w:rsidP="0064652E" w:rsidRDefault="00093198" w14:paraId="14AE83DD" w14:textId="3BA43347">
      <w:pPr>
        <w:pStyle w:val="ListParagraph"/>
        <w:numPr>
          <w:ilvl w:val="2"/>
          <w:numId w:val="11"/>
        </w:numPr>
        <w:ind w:left="1440"/>
        <w:rPr>
          <w:rFonts w:ascii="AvenirNext LT Pro Light" w:hAnsi="AvenirNext LT Pro Light"/>
          <w:color w:val="202A40"/>
        </w:rPr>
      </w:pPr>
      <w:r w:rsidRPr="00093198">
        <w:rPr>
          <w:rFonts w:ascii="AvenirNext LT Pro Light" w:hAnsi="AvenirNext LT Pro Light"/>
          <w:color w:val="202A40"/>
        </w:rPr>
        <w:t>Postmortem review and approval by our engineering leadership</w:t>
      </w:r>
    </w:p>
    <w:p w:rsidRPr="00093198" w:rsidR="00093198" w:rsidP="0064652E" w:rsidRDefault="00093198" w14:paraId="06056DB6" w14:textId="77777777">
      <w:pPr>
        <w:pStyle w:val="ListParagraph"/>
        <w:numPr>
          <w:ilvl w:val="2"/>
          <w:numId w:val="11"/>
        </w:numPr>
        <w:ind w:left="1440"/>
        <w:rPr>
          <w:rFonts w:ascii="AvenirNext LT Pro Light" w:hAnsi="AvenirNext LT Pro Light"/>
          <w:color w:val="202A40"/>
        </w:rPr>
      </w:pPr>
      <w:r w:rsidRPr="00093198">
        <w:rPr>
          <w:rFonts w:ascii="AvenirNext LT Pro Light" w:hAnsi="AvenirNext LT Pro Light"/>
          <w:color w:val="202A40"/>
        </w:rPr>
        <w:t>team helps to set the right level of rigor and priority.</w:t>
      </w:r>
    </w:p>
    <w:p w:rsidRPr="00093198" w:rsidR="00093198" w:rsidP="0064652E" w:rsidRDefault="00093198" w14:paraId="194E89FB" w14:textId="08058117">
      <w:pPr>
        <w:pStyle w:val="ListParagraph"/>
        <w:numPr>
          <w:ilvl w:val="2"/>
          <w:numId w:val="11"/>
        </w:numPr>
        <w:ind w:left="1440"/>
        <w:rPr>
          <w:rFonts w:ascii="AvenirNext LT Pro Light" w:hAnsi="AvenirNext LT Pro Light"/>
          <w:color w:val="202A40"/>
        </w:rPr>
      </w:pPr>
      <w:r w:rsidRPr="00093198">
        <w:rPr>
          <w:rFonts w:ascii="AvenirNext LT Pro Light" w:hAnsi="AvenirNext LT Pro Light"/>
          <w:color w:val="202A40"/>
        </w:rPr>
        <w:t>Significant mitigations have an agreed Service Level Objective (SLO) for completion (8 weeks in most cases), with reminders and reports to ensure they are completed.</w:t>
      </w:r>
    </w:p>
    <w:p w:rsidRPr="00093198" w:rsidR="00093198" w:rsidP="002F7EB5" w:rsidRDefault="00093198" w14:paraId="4B3A2519" w14:textId="77777777">
      <w:pPr>
        <w:pStyle w:val="ListParagraph"/>
        <w:ind w:left="1584"/>
        <w:rPr>
          <w:rFonts w:ascii="AvenirNext LT Pro Light" w:hAnsi="AvenirNext LT Pro Light"/>
          <w:color w:val="202A40"/>
        </w:rPr>
      </w:pPr>
    </w:p>
    <w:p w:rsidRPr="00093198" w:rsidR="00093198" w:rsidP="0064652E" w:rsidRDefault="00093198" w14:paraId="10AE1144" w14:textId="77777777">
      <w:pPr>
        <w:pStyle w:val="ListParagraph"/>
        <w:numPr>
          <w:ilvl w:val="3"/>
          <w:numId w:val="1"/>
        </w:numPr>
        <w:rPr>
          <w:rFonts w:ascii="AvenirNext LT Pro Light" w:hAnsi="AvenirNext LT Pro Light"/>
          <w:color w:val="202A40"/>
        </w:rPr>
      </w:pPr>
      <w:r w:rsidRPr="00093198">
        <w:rPr>
          <w:rFonts w:ascii="AvenirNext LT Pro Light" w:hAnsi="AvenirNext LT Pro Light"/>
          <w:color w:val="202A40"/>
        </w:rPr>
        <w:t>Running the postmortem process includes completing a postmortem issue, running a postmortem meeting, capturing actions, getting approval and communicating the outcome.</w:t>
      </w:r>
    </w:p>
    <w:p w:rsidR="00093198" w:rsidP="002F7EB5" w:rsidRDefault="00093198" w14:paraId="08C2FC32" w14:textId="77777777">
      <w:pPr>
        <w:pStyle w:val="ListParagraph"/>
        <w:ind w:left="1584"/>
        <w:rPr>
          <w:rFonts w:ascii="AvenirNext LT Pro Light" w:hAnsi="AvenirNext LT Pro Light"/>
          <w:color w:val="202A40"/>
        </w:rPr>
      </w:pPr>
    </w:p>
    <w:p w:rsidRPr="00093198" w:rsidR="00093198" w:rsidP="0064652E" w:rsidRDefault="00093198" w14:paraId="00D927BD" w14:textId="4E21FBBA">
      <w:pPr>
        <w:pStyle w:val="ListParagraph"/>
        <w:numPr>
          <w:ilvl w:val="3"/>
          <w:numId w:val="1"/>
        </w:numPr>
        <w:rPr>
          <w:rFonts w:ascii="AvenirNext LT Pro Light" w:hAnsi="AvenirNext LT Pro Light"/>
          <w:color w:val="202A40"/>
        </w:rPr>
      </w:pPr>
      <w:r w:rsidRPr="00093198">
        <w:rPr>
          <w:rFonts w:ascii="AvenirNext LT Pro Light" w:hAnsi="AvenirNext LT Pro Light"/>
          <w:color w:val="202A40"/>
        </w:rPr>
        <w:t>The postmortem owner follows these steps:</w:t>
      </w:r>
    </w:p>
    <w:p w:rsidRPr="00093198" w:rsidR="00093198" w:rsidP="0064652E" w:rsidRDefault="00093198" w14:paraId="25D61C75" w14:textId="5E29DB74">
      <w:pPr>
        <w:pStyle w:val="ListParagraph"/>
        <w:numPr>
          <w:ilvl w:val="2"/>
          <w:numId w:val="10"/>
        </w:numPr>
        <w:ind w:left="1440"/>
        <w:rPr>
          <w:rFonts w:ascii="AvenirNext LT Pro Light" w:hAnsi="AvenirNext LT Pro Light"/>
          <w:color w:val="202A40"/>
        </w:rPr>
      </w:pPr>
      <w:r w:rsidRPr="00093198">
        <w:rPr>
          <w:rFonts w:ascii="AvenirNext LT Pro Light" w:hAnsi="AvenirNext LT Pro Light"/>
          <w:color w:val="202A40"/>
        </w:rPr>
        <w:t>Create a postmortem ticket and link it to the incident ticket.</w:t>
      </w:r>
    </w:p>
    <w:p w:rsidRPr="00093198" w:rsidR="00093198" w:rsidP="0064652E" w:rsidRDefault="00093198" w14:paraId="220E8115" w14:textId="45376A15">
      <w:pPr>
        <w:pStyle w:val="ListParagraph"/>
        <w:numPr>
          <w:ilvl w:val="2"/>
          <w:numId w:val="10"/>
        </w:numPr>
        <w:ind w:left="1440"/>
        <w:rPr>
          <w:rFonts w:ascii="AvenirNext LT Pro Light" w:hAnsi="AvenirNext LT Pro Light"/>
          <w:color w:val="202A40"/>
        </w:rPr>
      </w:pPr>
      <w:r w:rsidRPr="00093198">
        <w:rPr>
          <w:rFonts w:ascii="AvenirNext LT Pro Light" w:hAnsi="AvenirNext LT Pro Light"/>
          <w:color w:val="202A40"/>
        </w:rPr>
        <w:t xml:space="preserve">Edit the postmortem issue, read the field descriptions and complete the fields (the fields we use at </w:t>
      </w:r>
      <w:r w:rsidR="000A75B7">
        <w:rPr>
          <w:rFonts w:ascii="AvenirNext LT Pro Light" w:hAnsi="AvenirNext LT Pro Light"/>
          <w:color w:val="202A40"/>
        </w:rPr>
        <w:t>Studio Designer</w:t>
      </w:r>
      <w:r w:rsidRPr="00093198">
        <w:rPr>
          <w:rFonts w:ascii="AvenirNext LT Pro Light" w:hAnsi="AvenirNext LT Pro Light"/>
          <w:color w:val="202A40"/>
        </w:rPr>
        <w:t xml:space="preserve"> are listed under “Postmortem issue fields” below).</w:t>
      </w:r>
    </w:p>
    <w:p w:rsidRPr="00093198" w:rsidR="00093198" w:rsidP="0064652E" w:rsidRDefault="00093198" w14:paraId="217ADA09" w14:textId="10ADBAC5">
      <w:pPr>
        <w:pStyle w:val="ListParagraph"/>
        <w:numPr>
          <w:ilvl w:val="2"/>
          <w:numId w:val="10"/>
        </w:numPr>
        <w:ind w:left="1440"/>
        <w:rPr>
          <w:rFonts w:ascii="AvenirNext LT Pro Light" w:hAnsi="AvenirNext LT Pro Light"/>
          <w:color w:val="202A40"/>
        </w:rPr>
      </w:pPr>
      <w:r w:rsidRPr="00093198">
        <w:rPr>
          <w:rFonts w:ascii="AvenirNext LT Pro Light" w:hAnsi="AvenirNext LT Pro Light"/>
          <w:color w:val="202A40"/>
        </w:rPr>
        <w:t>Use the “Five Whys” technique to traverse the causal chain and discover the underlying causes of the incident. Prepare a theory of what actually happened vs. a more ideal sequence of events, and list proposed mitigations for the causes you identify.</w:t>
      </w:r>
    </w:p>
    <w:p w:rsidRPr="00093198" w:rsidR="00093198" w:rsidP="0064652E" w:rsidRDefault="00093198" w14:paraId="010B4D79" w14:textId="603C9F07">
      <w:pPr>
        <w:pStyle w:val="ListParagraph"/>
        <w:numPr>
          <w:ilvl w:val="2"/>
          <w:numId w:val="10"/>
        </w:numPr>
        <w:ind w:left="1440"/>
        <w:rPr>
          <w:rFonts w:ascii="AvenirNext LT Pro Light" w:hAnsi="AvenirNext LT Pro Light"/>
          <w:color w:val="202A40"/>
        </w:rPr>
      </w:pPr>
      <w:r w:rsidRPr="00093198">
        <w:rPr>
          <w:rFonts w:ascii="AvenirNext LT Pro Light" w:hAnsi="AvenirNext LT Pro Light"/>
          <w:color w:val="202A40"/>
        </w:rPr>
        <w:t>Schedule the postmortem meeting. Invite the delivery team, impacted teams and other stakeholders using the meeting invitation template.</w:t>
      </w:r>
    </w:p>
    <w:p w:rsidRPr="00093198" w:rsidR="00093198" w:rsidP="0064652E" w:rsidRDefault="00093198" w14:paraId="29A7CDA6" w14:textId="2A001544">
      <w:pPr>
        <w:pStyle w:val="ListParagraph"/>
        <w:numPr>
          <w:ilvl w:val="2"/>
          <w:numId w:val="10"/>
        </w:numPr>
        <w:ind w:left="1440"/>
        <w:rPr>
          <w:rFonts w:ascii="AvenirNext LT Pro Light" w:hAnsi="AvenirNext LT Pro Light"/>
          <w:color w:val="202A40"/>
        </w:rPr>
      </w:pPr>
      <w:r w:rsidRPr="00093198">
        <w:rPr>
          <w:rFonts w:ascii="AvenirNext LT Pro Light" w:hAnsi="AvenirNext LT Pro Light"/>
          <w:color w:val="202A40"/>
        </w:rPr>
        <w:t>Meet with the team and run through the agenda (see “Postmortem meetings” below).</w:t>
      </w:r>
    </w:p>
    <w:p w:rsidRPr="00093198" w:rsidR="00093198" w:rsidP="0064652E" w:rsidRDefault="00093198" w14:paraId="25891B5B" w14:textId="6361622C">
      <w:pPr>
        <w:pStyle w:val="ListParagraph"/>
        <w:numPr>
          <w:ilvl w:val="2"/>
          <w:numId w:val="10"/>
        </w:numPr>
        <w:ind w:left="1440"/>
        <w:rPr>
          <w:rFonts w:ascii="AvenirNext LT Pro Light" w:hAnsi="AvenirNext LT Pro Light"/>
          <w:color w:val="202A40"/>
        </w:rPr>
      </w:pPr>
      <w:r w:rsidRPr="00093198">
        <w:rPr>
          <w:rFonts w:ascii="AvenirNext LT Pro Light" w:hAnsi="AvenirNext LT Pro Light"/>
          <w:color w:val="202A40"/>
        </w:rPr>
        <w:t>Follow up with the responsible engineering managers to get time-bound commitment to the actions that were agreed in the meeting.</w:t>
      </w:r>
    </w:p>
    <w:p w:rsidRPr="00093198" w:rsidR="00093198" w:rsidP="0064652E" w:rsidRDefault="00093198" w14:paraId="17EB48AE" w14:textId="5BCD05B9">
      <w:pPr>
        <w:pStyle w:val="ListParagraph"/>
        <w:numPr>
          <w:ilvl w:val="2"/>
          <w:numId w:val="10"/>
        </w:numPr>
        <w:ind w:left="1440"/>
        <w:rPr>
          <w:rFonts w:ascii="AvenirNext LT Pro Light" w:hAnsi="AvenirNext LT Pro Light"/>
          <w:color w:val="202A40"/>
        </w:rPr>
      </w:pPr>
      <w:r w:rsidRPr="00093198">
        <w:rPr>
          <w:rFonts w:ascii="AvenirNext LT Pro Light" w:hAnsi="AvenirNext LT Pro Light"/>
          <w:color w:val="202A40"/>
        </w:rPr>
        <w:t>If the participating teams haven’t done so already, raise a Jira issue for each action in the backlogs of the team(s) that own them. Link them from the postmortem issue.</w:t>
      </w:r>
    </w:p>
    <w:p w:rsidRPr="00093198" w:rsidR="00093198" w:rsidP="0064652E" w:rsidRDefault="00093198" w14:paraId="69D1EE5F" w14:textId="4A012F37">
      <w:pPr>
        <w:pStyle w:val="ListParagraph"/>
        <w:numPr>
          <w:ilvl w:val="2"/>
          <w:numId w:val="10"/>
        </w:numPr>
        <w:ind w:left="1440"/>
        <w:rPr>
          <w:rFonts w:ascii="AvenirNext LT Pro Light" w:hAnsi="AvenirNext LT Pro Light"/>
          <w:color w:val="202A40"/>
        </w:rPr>
      </w:pPr>
      <w:r w:rsidRPr="00093198">
        <w:rPr>
          <w:rFonts w:ascii="AvenirNext LT Pro Light" w:hAnsi="AvenirNext LT Pro Light"/>
          <w:color w:val="202A40"/>
        </w:rPr>
        <w:t>Add the engineering manager(s) from the appropriate group(s) to the “Approvers” field on the postmortem.</w:t>
      </w:r>
    </w:p>
    <w:p w:rsidRPr="00093198" w:rsidR="00093198" w:rsidP="0064652E" w:rsidRDefault="00093198" w14:paraId="35B2A2AE" w14:textId="731D1EBD">
      <w:pPr>
        <w:pStyle w:val="ListParagraph"/>
        <w:numPr>
          <w:ilvl w:val="2"/>
          <w:numId w:val="10"/>
        </w:numPr>
        <w:ind w:left="1440"/>
        <w:rPr>
          <w:rFonts w:ascii="AvenirNext LT Pro Light" w:hAnsi="AvenirNext LT Pro Light"/>
          <w:color w:val="202A40"/>
        </w:rPr>
      </w:pPr>
      <w:r w:rsidRPr="00093198">
        <w:rPr>
          <w:rFonts w:ascii="AvenirNext LT Pro Light" w:hAnsi="AvenirNext LT Pro Light"/>
          <w:color w:val="202A40"/>
        </w:rPr>
        <w:t>When you feel the postmortem ticket is ready for approval and publication, select the “Request Approval” transition to request approval from the nominated approvers. Automation will comment on the issue with instructions for approvers.</w:t>
      </w:r>
    </w:p>
    <w:p w:rsidRPr="00093198" w:rsidR="00093198" w:rsidP="0064652E" w:rsidRDefault="00093198" w14:paraId="2117C3D5" w14:textId="4B6B6C0D">
      <w:pPr>
        <w:pStyle w:val="ListParagraph"/>
        <w:numPr>
          <w:ilvl w:val="2"/>
          <w:numId w:val="10"/>
        </w:numPr>
        <w:ind w:left="1440"/>
        <w:rPr>
          <w:rFonts w:ascii="AvenirNext LT Pro Light" w:hAnsi="AvenirNext LT Pro Light"/>
          <w:color w:val="202A40"/>
        </w:rPr>
      </w:pPr>
      <w:r w:rsidRPr="00093198">
        <w:rPr>
          <w:rFonts w:ascii="AvenirNext LT Pro Light" w:hAnsi="AvenirNext LT Pro Light"/>
          <w:color w:val="202A40"/>
        </w:rPr>
        <w:t>Follow up with approvers and other stakeholders as needed. This often involves answering questions and driving decisions.</w:t>
      </w:r>
    </w:p>
    <w:p w:rsidR="00093198" w:rsidP="0064652E" w:rsidRDefault="00093198" w14:paraId="679629C7" w14:textId="7BB87ECF">
      <w:pPr>
        <w:pStyle w:val="ListParagraph"/>
        <w:numPr>
          <w:ilvl w:val="2"/>
          <w:numId w:val="10"/>
        </w:numPr>
        <w:ind w:left="1440"/>
        <w:rPr>
          <w:rFonts w:ascii="AvenirNext LT Pro Light" w:hAnsi="AvenirNext LT Pro Light"/>
          <w:color w:val="202A40"/>
        </w:rPr>
      </w:pPr>
      <w:r w:rsidRPr="00093198">
        <w:rPr>
          <w:rFonts w:ascii="AvenirNext LT Pro Light" w:hAnsi="AvenirNext LT Pro Light"/>
          <w:color w:val="202A40"/>
        </w:rPr>
        <w:t>Once</w:t>
      </w:r>
      <w:r>
        <w:rPr>
          <w:rFonts w:ascii="AvenirNext LT Pro Light" w:hAnsi="AvenirNext LT Pro Light"/>
          <w:color w:val="202A40"/>
        </w:rPr>
        <w:t xml:space="preserve"> </w:t>
      </w:r>
      <w:r w:rsidRPr="00093198">
        <w:rPr>
          <w:rFonts w:ascii="AvenirNext LT Pro Light" w:hAnsi="AvenirNext LT Pro Light"/>
          <w:color w:val="202A40"/>
        </w:rPr>
        <w:t>the</w:t>
      </w:r>
      <w:r>
        <w:rPr>
          <w:rFonts w:ascii="AvenirNext LT Pro Light" w:hAnsi="AvenirNext LT Pro Light"/>
          <w:color w:val="202A40"/>
        </w:rPr>
        <w:t xml:space="preserve"> </w:t>
      </w:r>
      <w:r w:rsidRPr="00093198">
        <w:rPr>
          <w:rFonts w:ascii="AvenirNext LT Pro Light" w:hAnsi="AvenirNext LT Pro Light"/>
          <w:color w:val="202A40"/>
        </w:rPr>
        <w:t>postmortem</w:t>
      </w:r>
      <w:r>
        <w:rPr>
          <w:rFonts w:ascii="AvenirNext LT Pro Light" w:hAnsi="AvenirNext LT Pro Light"/>
          <w:color w:val="202A40"/>
        </w:rPr>
        <w:t xml:space="preserve"> </w:t>
      </w:r>
      <w:r w:rsidRPr="00093198">
        <w:rPr>
          <w:rFonts w:ascii="AvenirNext LT Pro Light" w:hAnsi="AvenirNext LT Pro Light"/>
          <w:color w:val="202A40"/>
        </w:rPr>
        <w:t>is</w:t>
      </w:r>
      <w:r>
        <w:rPr>
          <w:rFonts w:ascii="AvenirNext LT Pro Light" w:hAnsi="AvenirNext LT Pro Light"/>
          <w:color w:val="202A40"/>
        </w:rPr>
        <w:t xml:space="preserve"> </w:t>
      </w:r>
      <w:r w:rsidRPr="00093198">
        <w:rPr>
          <w:rFonts w:ascii="AvenirNext LT Pro Light" w:hAnsi="AvenirNext LT Pro Light"/>
          <w:color w:val="202A40"/>
        </w:rPr>
        <w:t>approved</w:t>
      </w:r>
      <w:r>
        <w:rPr>
          <w:rFonts w:ascii="AvenirNext LT Pro Light" w:hAnsi="AvenirNext LT Pro Light"/>
          <w:color w:val="202A40"/>
        </w:rPr>
        <w:t xml:space="preserve"> </w:t>
      </w:r>
      <w:r w:rsidRPr="00093198">
        <w:rPr>
          <w:rFonts w:ascii="AvenirNext LT Pro Light" w:hAnsi="AvenirNext LT Pro Light"/>
          <w:color w:val="202A40"/>
        </w:rPr>
        <w:t>we</w:t>
      </w:r>
      <w:r>
        <w:rPr>
          <w:rFonts w:ascii="AvenirNext LT Pro Light" w:hAnsi="AvenirNext LT Pro Light"/>
          <w:color w:val="202A40"/>
        </w:rPr>
        <w:t xml:space="preserve"> </w:t>
      </w:r>
      <w:r w:rsidRPr="00093198">
        <w:rPr>
          <w:rFonts w:ascii="AvenirNext LT Pro Light" w:hAnsi="AvenirNext LT Pro Light"/>
          <w:color w:val="202A40"/>
        </w:rPr>
        <w:t>want</w:t>
      </w:r>
      <w:r>
        <w:rPr>
          <w:rFonts w:ascii="AvenirNext LT Pro Light" w:hAnsi="AvenirNext LT Pro Light"/>
          <w:color w:val="202A40"/>
        </w:rPr>
        <w:t xml:space="preserve"> </w:t>
      </w:r>
      <w:r w:rsidRPr="00093198">
        <w:rPr>
          <w:rFonts w:ascii="AvenirNext LT Pro Light" w:hAnsi="AvenirNext LT Pro Light"/>
          <w:color w:val="202A40"/>
        </w:rPr>
        <w:t>to</w:t>
      </w:r>
      <w:r>
        <w:rPr>
          <w:rFonts w:ascii="AvenirNext LT Pro Light" w:hAnsi="AvenirNext LT Pro Light"/>
          <w:color w:val="202A40"/>
        </w:rPr>
        <w:t xml:space="preserve"> </w:t>
      </w:r>
      <w:r w:rsidRPr="00093198">
        <w:rPr>
          <w:rFonts w:ascii="AvenirNext LT Pro Light" w:hAnsi="AvenirNext LT Pro Light"/>
          <w:color w:val="202A40"/>
        </w:rPr>
        <w:t>multiply</w:t>
      </w:r>
      <w:r>
        <w:rPr>
          <w:rFonts w:ascii="AvenirNext LT Pro Light" w:hAnsi="AvenirNext LT Pro Light"/>
          <w:color w:val="202A40"/>
        </w:rPr>
        <w:t xml:space="preserve"> </w:t>
      </w:r>
      <w:r w:rsidRPr="00093198">
        <w:rPr>
          <w:rFonts w:ascii="AvenirNext LT Pro Light" w:hAnsi="AvenirNext LT Pro Light"/>
          <w:color w:val="202A40"/>
        </w:rPr>
        <w:t>its</w:t>
      </w:r>
      <w:r>
        <w:rPr>
          <w:rFonts w:ascii="AvenirNext LT Pro Light" w:hAnsi="AvenirNext LT Pro Light"/>
          <w:color w:val="202A40"/>
        </w:rPr>
        <w:t xml:space="preserve"> </w:t>
      </w:r>
      <w:r w:rsidRPr="00093198">
        <w:rPr>
          <w:rFonts w:ascii="AvenirNext LT Pro Light" w:hAnsi="AvenirNext LT Pro Light"/>
          <w:color w:val="202A40"/>
        </w:rPr>
        <w:t>value</w:t>
      </w:r>
      <w:r>
        <w:rPr>
          <w:rFonts w:ascii="AvenirNext LT Pro Light" w:hAnsi="AvenirNext LT Pro Light"/>
          <w:color w:val="202A40"/>
        </w:rPr>
        <w:t xml:space="preserve"> </w:t>
      </w:r>
      <w:r w:rsidRPr="00093198">
        <w:rPr>
          <w:rFonts w:ascii="AvenirNext LT Pro Light" w:hAnsi="AvenirNext LT Pro Light"/>
          <w:color w:val="202A40"/>
        </w:rPr>
        <w:t xml:space="preserve">by sharing what we learned with the whole company. To this end we have </w:t>
      </w:r>
      <w:r w:rsidRPr="00093198">
        <w:rPr>
          <w:rFonts w:ascii="AvenirNext LT Pro Light" w:hAnsi="AvenirNext LT Pro Light"/>
          <w:color w:val="202A40"/>
        </w:rPr>
        <w:t>automation that creates a draft blog post in Confluence when the postmortem ticket is approved. Follow the “Draft Blog Post” link on the postmortem ticket to edit and publish the blog post.</w:t>
      </w:r>
    </w:p>
    <w:p w:rsidR="00FE732B" w:rsidP="00F1073F" w:rsidRDefault="00FE732B" w14:paraId="6FE5D870" w14:textId="4564B27C">
      <w:pPr>
        <w:rPr>
          <w:rFonts w:ascii="AvenirNext LT Pro Light" w:hAnsi="AvenirNext LT Pro Light"/>
          <w:color w:val="202A40"/>
        </w:rPr>
      </w:pPr>
    </w:p>
    <w:p w:rsidRPr="001B7E28" w:rsidR="00006ADF" w:rsidP="0064652E" w:rsidRDefault="00006ADF" w14:paraId="6467D349" w14:textId="1224B8A2">
      <w:pPr>
        <w:pStyle w:val="ListParagraph"/>
        <w:numPr>
          <w:ilvl w:val="2"/>
          <w:numId w:val="1"/>
        </w:numPr>
        <w:rPr>
          <w:rFonts w:ascii="AvenirNext LT Pro Light" w:hAnsi="AvenirNext LT Pro Light"/>
          <w:b/>
          <w:bCs/>
          <w:color w:val="202A40"/>
        </w:rPr>
      </w:pPr>
      <w:r w:rsidRPr="001B7E28">
        <w:rPr>
          <w:rFonts w:ascii="AvenirNext LT Pro Light" w:hAnsi="AvenirNext LT Pro Light"/>
          <w:b/>
          <w:bCs/>
          <w:color w:val="202A40"/>
        </w:rPr>
        <w:t>Proximate and root causes</w:t>
      </w:r>
    </w:p>
    <w:p w:rsidRPr="00006ADF" w:rsidR="00006ADF" w:rsidP="0064652E" w:rsidRDefault="00006ADF" w14:paraId="7E218FC7" w14:textId="77777777">
      <w:pPr>
        <w:pStyle w:val="ListParagraph"/>
        <w:numPr>
          <w:ilvl w:val="3"/>
          <w:numId w:val="1"/>
        </w:numPr>
        <w:rPr>
          <w:rFonts w:ascii="AvenirNext LT Pro Light" w:hAnsi="AvenirNext LT Pro Light"/>
          <w:color w:val="202A40"/>
        </w:rPr>
      </w:pPr>
      <w:r w:rsidRPr="00006ADF">
        <w:rPr>
          <w:rFonts w:ascii="AvenirNext LT Pro Light" w:hAnsi="AvenirNext LT Pro Light"/>
          <w:color w:val="202A40"/>
        </w:rPr>
        <w:t>When you’re writing or reading a postmortem, it’s necessary to distinguish between the proximate and root causes.</w:t>
      </w:r>
    </w:p>
    <w:p w:rsidRPr="00006ADF" w:rsidR="00006ADF" w:rsidP="0064652E" w:rsidRDefault="00006ADF" w14:paraId="6895B396" w14:textId="77777777">
      <w:pPr>
        <w:pStyle w:val="ListParagraph"/>
        <w:numPr>
          <w:ilvl w:val="3"/>
          <w:numId w:val="1"/>
        </w:numPr>
        <w:rPr>
          <w:rFonts w:ascii="AvenirNext LT Pro Light" w:hAnsi="AvenirNext LT Pro Light"/>
          <w:color w:val="202A40"/>
        </w:rPr>
      </w:pPr>
      <w:r w:rsidRPr="00006ADF">
        <w:rPr>
          <w:rFonts w:ascii="AvenirNext LT Pro Light" w:hAnsi="AvenirNext LT Pro Light"/>
          <w:color w:val="202A40"/>
        </w:rPr>
        <w:t>Proximate causes are reasons that directly led to this incident.</w:t>
      </w:r>
    </w:p>
    <w:p w:rsidRPr="00006ADF" w:rsidR="00006ADF" w:rsidP="0064652E" w:rsidRDefault="00006ADF" w14:paraId="521769B7" w14:textId="77777777">
      <w:pPr>
        <w:pStyle w:val="ListParagraph"/>
        <w:numPr>
          <w:ilvl w:val="3"/>
          <w:numId w:val="1"/>
        </w:numPr>
        <w:rPr>
          <w:rFonts w:ascii="AvenirNext LT Pro Light" w:hAnsi="AvenirNext LT Pro Light"/>
          <w:color w:val="202A40"/>
        </w:rPr>
      </w:pPr>
      <w:r w:rsidRPr="00006ADF">
        <w:rPr>
          <w:rFonts w:ascii="AvenirNext LT Pro Light" w:hAnsi="AvenirNext LT Pro Light"/>
          <w:color w:val="202A40"/>
        </w:rPr>
        <w:t>Root causes are reasons at the optimal place in the chain of events where making a change will prevent this entire class of incident.</w:t>
      </w:r>
    </w:p>
    <w:p w:rsidRPr="00006ADF" w:rsidR="00006ADF" w:rsidP="0064652E" w:rsidRDefault="00006ADF" w14:paraId="673F84B8" w14:textId="77777777">
      <w:pPr>
        <w:pStyle w:val="ListParagraph"/>
        <w:numPr>
          <w:ilvl w:val="3"/>
          <w:numId w:val="1"/>
        </w:numPr>
        <w:rPr>
          <w:rFonts w:ascii="AvenirNext LT Pro Light" w:hAnsi="AvenirNext LT Pro Light"/>
          <w:color w:val="202A40"/>
        </w:rPr>
      </w:pPr>
      <w:r w:rsidRPr="00006ADF">
        <w:rPr>
          <w:rFonts w:ascii="AvenirNext LT Pro Light" w:hAnsi="AvenirNext LT Pro Light"/>
          <w:color w:val="202A40"/>
        </w:rPr>
        <w:t>A postmortem seeks to discover root causes and decide how to best mitigate them. Finding that optimal place in the chain of events is the real art of a postmortem. Use a technique like Five Whys to go “up the chain” and find root causes.</w:t>
      </w:r>
    </w:p>
    <w:p w:rsidRPr="00006ADF" w:rsidR="00006ADF" w:rsidP="00006ADF" w:rsidRDefault="00006ADF" w14:paraId="0AD36E9F" w14:textId="77777777">
      <w:pPr>
        <w:pStyle w:val="ListParagraph"/>
        <w:ind w:left="1224"/>
        <w:rPr>
          <w:rFonts w:ascii="AvenirNext LT Pro Light" w:hAnsi="AvenirNext LT Pro Light"/>
          <w:color w:val="202A40"/>
        </w:rPr>
      </w:pPr>
    </w:p>
    <w:p w:rsidRPr="00006ADF" w:rsidR="00006ADF" w:rsidP="0064652E" w:rsidRDefault="00006ADF" w14:paraId="6C479330" w14:textId="77777777">
      <w:pPr>
        <w:pStyle w:val="ListParagraph"/>
        <w:numPr>
          <w:ilvl w:val="2"/>
          <w:numId w:val="1"/>
        </w:numPr>
        <w:rPr>
          <w:rFonts w:ascii="AvenirNext LT Pro Light" w:hAnsi="AvenirNext LT Pro Light"/>
          <w:b/>
          <w:bCs/>
          <w:color w:val="202A40"/>
        </w:rPr>
      </w:pPr>
      <w:r w:rsidRPr="00006ADF">
        <w:rPr>
          <w:rFonts w:ascii="AvenirNext LT Pro Light" w:hAnsi="AvenirNext LT Pro Light"/>
          <w:b/>
          <w:bCs/>
          <w:color w:val="202A40"/>
        </w:rPr>
        <w:t>Categories of causes and their actions</w:t>
      </w:r>
    </w:p>
    <w:p w:rsidRPr="00006ADF" w:rsidR="00006ADF" w:rsidP="5F9EE39C" w:rsidRDefault="00006ADF" w14:paraId="290C0113" w14:textId="0B26280C">
      <w:pPr>
        <w:pStyle w:val="Normal"/>
        <w:ind w:left="1224"/>
        <w:rPr>
          <w:rFonts w:ascii="AvenirNext LT Pro Light" w:hAnsi="AvenirNext LT Pro Light"/>
          <w:color w:val="202A40"/>
        </w:rPr>
      </w:pPr>
    </w:p>
    <w:p w:rsidRPr="00006ADF" w:rsidR="00006ADF" w:rsidP="0064652E" w:rsidRDefault="00006ADF" w14:paraId="4C9201A8" w14:textId="77777777">
      <w:pPr>
        <w:pStyle w:val="ListParagraph"/>
        <w:numPr>
          <w:ilvl w:val="3"/>
          <w:numId w:val="1"/>
        </w:numPr>
        <w:rPr>
          <w:rFonts w:ascii="AvenirNext LT Pro Light" w:hAnsi="AvenirNext LT Pro Light"/>
          <w:color w:val="202A40"/>
        </w:rPr>
      </w:pPr>
      <w:r w:rsidRPr="00006ADF">
        <w:rPr>
          <w:rFonts w:ascii="AvenirNext LT Pro Light" w:hAnsi="AvenirNext LT Pro Light"/>
          <w:color w:val="202A40"/>
        </w:rPr>
        <w:t>The categories we use are tailored to our own business as a software company. You may find that different categories work better for your business.</w:t>
      </w:r>
    </w:p>
    <w:p w:rsidRPr="00006ADF" w:rsidR="00006ADF" w:rsidP="00006ADF" w:rsidRDefault="00006ADF" w14:paraId="18565603" w14:textId="77777777">
      <w:pPr>
        <w:pStyle w:val="ListParagraph"/>
        <w:ind w:left="1224"/>
        <w:rPr>
          <w:rFonts w:ascii="AvenirNext LT Pro Light" w:hAnsi="AvenirNext LT Pro Light"/>
          <w:color w:val="202A40"/>
        </w:rPr>
      </w:pPr>
    </w:p>
    <w:tbl>
      <w:tblPr>
        <w:tblStyle w:val="TableGrid"/>
        <w:tblW w:w="8630" w:type="dxa"/>
        <w:tblLook w:val="04A0" w:firstRow="1" w:lastRow="0" w:firstColumn="1" w:lastColumn="0" w:noHBand="0" w:noVBand="1"/>
      </w:tblPr>
      <w:tblGrid>
        <w:gridCol w:w="1525"/>
        <w:gridCol w:w="3330"/>
        <w:gridCol w:w="3775"/>
      </w:tblGrid>
      <w:tr w:rsidRPr="00006ADF" w:rsidR="00006ADF" w:rsidTr="00006ADF" w14:paraId="4A2EED7E" w14:textId="77777777">
        <w:tc>
          <w:tcPr>
            <w:tcW w:w="1525" w:type="dxa"/>
          </w:tcPr>
          <w:p w:rsidRPr="00006ADF" w:rsidR="00006ADF" w:rsidP="00006ADF" w:rsidRDefault="00006ADF" w14:paraId="432E6B9C" w14:textId="77777777">
            <w:pPr>
              <w:rPr>
                <w:rFonts w:ascii="AvenirNext LT Pro Light" w:hAnsi="AvenirNext LT Pro Light"/>
                <w:b/>
                <w:bCs/>
                <w:color w:val="202A40"/>
              </w:rPr>
            </w:pPr>
            <w:r w:rsidRPr="00006ADF">
              <w:rPr>
                <w:rFonts w:ascii="AvenirNext LT Pro Light" w:hAnsi="AvenirNext LT Pro Light"/>
                <w:b/>
                <w:bCs/>
                <w:color w:val="202A40"/>
              </w:rPr>
              <w:t>Category</w:t>
            </w:r>
          </w:p>
        </w:tc>
        <w:tc>
          <w:tcPr>
            <w:tcW w:w="3330" w:type="dxa"/>
          </w:tcPr>
          <w:p w:rsidRPr="00006ADF" w:rsidR="00006ADF" w:rsidP="00006ADF" w:rsidRDefault="00006ADF" w14:paraId="66E31430" w14:textId="77777777">
            <w:pPr>
              <w:rPr>
                <w:rFonts w:ascii="AvenirNext LT Pro Light" w:hAnsi="AvenirNext LT Pro Light"/>
                <w:b/>
                <w:bCs/>
                <w:color w:val="202A40"/>
              </w:rPr>
            </w:pPr>
            <w:r w:rsidRPr="00006ADF">
              <w:rPr>
                <w:rFonts w:ascii="AvenirNext LT Pro Light" w:hAnsi="AvenirNext LT Pro Light"/>
                <w:b/>
                <w:bCs/>
                <w:color w:val="202A40"/>
              </w:rPr>
              <w:t>Definition</w:t>
            </w:r>
          </w:p>
        </w:tc>
        <w:tc>
          <w:tcPr>
            <w:tcW w:w="3775" w:type="dxa"/>
          </w:tcPr>
          <w:p w:rsidRPr="00006ADF" w:rsidR="00006ADF" w:rsidP="00006ADF" w:rsidRDefault="00006ADF" w14:paraId="308A7172" w14:textId="77777777">
            <w:pPr>
              <w:rPr>
                <w:rFonts w:ascii="AvenirNext LT Pro Light" w:hAnsi="AvenirNext LT Pro Light"/>
                <w:b/>
                <w:bCs/>
                <w:color w:val="202A40"/>
              </w:rPr>
            </w:pPr>
            <w:r w:rsidRPr="00006ADF">
              <w:rPr>
                <w:rFonts w:ascii="AvenirNext LT Pro Light" w:hAnsi="AvenirNext LT Pro Light"/>
                <w:b/>
                <w:bCs/>
                <w:color w:val="202A40"/>
              </w:rPr>
              <w:t>What to do about it</w:t>
            </w:r>
          </w:p>
        </w:tc>
      </w:tr>
      <w:tr w:rsidRPr="00006ADF" w:rsidR="00006ADF" w:rsidTr="00006ADF" w14:paraId="3F08AB13" w14:textId="77777777">
        <w:tc>
          <w:tcPr>
            <w:tcW w:w="1525" w:type="dxa"/>
          </w:tcPr>
          <w:p w:rsidRPr="00006ADF" w:rsidR="00006ADF" w:rsidP="00006ADF" w:rsidRDefault="00006ADF" w14:paraId="0559D4C4" w14:textId="77777777">
            <w:pPr>
              <w:rPr>
                <w:rFonts w:ascii="AvenirNext LT Pro Light" w:hAnsi="AvenirNext LT Pro Light"/>
                <w:color w:val="202A40"/>
              </w:rPr>
            </w:pPr>
            <w:r w:rsidRPr="00006ADF">
              <w:rPr>
                <w:rFonts w:ascii="AvenirNext LT Pro Light" w:hAnsi="AvenirNext LT Pro Light"/>
                <w:color w:val="202A40"/>
              </w:rPr>
              <w:t>Bug</w:t>
            </w:r>
          </w:p>
        </w:tc>
        <w:tc>
          <w:tcPr>
            <w:tcW w:w="3330" w:type="dxa"/>
          </w:tcPr>
          <w:p w:rsidRPr="00006ADF" w:rsidR="00006ADF" w:rsidP="00006ADF" w:rsidRDefault="00006ADF" w14:paraId="62441C72" w14:textId="77777777">
            <w:pPr>
              <w:rPr>
                <w:rFonts w:ascii="AvenirNext LT Pro Light" w:hAnsi="AvenirNext LT Pro Light"/>
                <w:color w:val="202A40"/>
              </w:rPr>
            </w:pPr>
            <w:r w:rsidRPr="00006ADF">
              <w:rPr>
                <w:rFonts w:ascii="AvenirNext LT Pro Light" w:hAnsi="AvenirNext LT Pro Light"/>
                <w:color w:val="202A40"/>
              </w:rPr>
              <w:t>A change to code made by Studio Designer (this is a specific type of change)</w:t>
            </w:r>
          </w:p>
        </w:tc>
        <w:tc>
          <w:tcPr>
            <w:tcW w:w="3775" w:type="dxa"/>
          </w:tcPr>
          <w:p w:rsidRPr="00006ADF" w:rsidR="00006ADF" w:rsidP="00006ADF" w:rsidRDefault="00006ADF" w14:paraId="6A0438EC" w14:textId="77777777">
            <w:pPr>
              <w:rPr>
                <w:rFonts w:ascii="AvenirNext LT Pro Light" w:hAnsi="AvenirNext LT Pro Light"/>
                <w:color w:val="202A40"/>
              </w:rPr>
            </w:pPr>
            <w:r w:rsidRPr="00006ADF">
              <w:rPr>
                <w:rFonts w:ascii="AvenirNext LT Pro Light" w:hAnsi="AvenirNext LT Pro Light"/>
                <w:color w:val="202A40"/>
              </w:rPr>
              <w:t>Test. Canary. Do incremental rollouts and watch them. Use feature flags.</w:t>
            </w:r>
          </w:p>
        </w:tc>
      </w:tr>
      <w:tr w:rsidRPr="00006ADF" w:rsidR="00006ADF" w:rsidTr="00006ADF" w14:paraId="0C8A6B22" w14:textId="77777777">
        <w:tc>
          <w:tcPr>
            <w:tcW w:w="1525" w:type="dxa"/>
          </w:tcPr>
          <w:p w:rsidRPr="00006ADF" w:rsidR="00006ADF" w:rsidP="00006ADF" w:rsidRDefault="00006ADF" w14:paraId="4A97BC9C" w14:textId="77777777">
            <w:pPr>
              <w:rPr>
                <w:rFonts w:ascii="AvenirNext LT Pro Light" w:hAnsi="AvenirNext LT Pro Light"/>
                <w:color w:val="202A40"/>
              </w:rPr>
            </w:pPr>
            <w:r w:rsidRPr="00006ADF">
              <w:rPr>
                <w:rFonts w:ascii="AvenirNext LT Pro Light" w:hAnsi="AvenirNext LT Pro Light"/>
                <w:color w:val="202A40"/>
              </w:rPr>
              <w:t>Change</w:t>
            </w:r>
          </w:p>
        </w:tc>
        <w:tc>
          <w:tcPr>
            <w:tcW w:w="3330" w:type="dxa"/>
          </w:tcPr>
          <w:p w:rsidRPr="00006ADF" w:rsidR="00006ADF" w:rsidP="00006ADF" w:rsidRDefault="00006ADF" w14:paraId="3A2B9C2A" w14:textId="77777777">
            <w:pPr>
              <w:rPr>
                <w:rFonts w:ascii="AvenirNext LT Pro Light" w:hAnsi="AvenirNext LT Pro Light"/>
                <w:color w:val="202A40"/>
              </w:rPr>
            </w:pPr>
            <w:r w:rsidRPr="00006ADF">
              <w:rPr>
                <w:rFonts w:ascii="AvenirNext LT Pro Light" w:hAnsi="AvenirNext LT Pro Light"/>
                <w:color w:val="202A40"/>
              </w:rPr>
              <w:t>A change made by Studio Designer (other than changes to code, which are bugs)</w:t>
            </w:r>
          </w:p>
        </w:tc>
        <w:tc>
          <w:tcPr>
            <w:tcW w:w="3775" w:type="dxa"/>
          </w:tcPr>
          <w:p w:rsidRPr="00006ADF" w:rsidR="00006ADF" w:rsidP="00006ADF" w:rsidRDefault="00006ADF" w14:paraId="3612DBE3" w14:textId="77777777">
            <w:pPr>
              <w:rPr>
                <w:rFonts w:ascii="AvenirNext LT Pro Light" w:hAnsi="AvenirNext LT Pro Light"/>
                <w:color w:val="202A40"/>
              </w:rPr>
            </w:pPr>
            <w:r w:rsidRPr="00006ADF">
              <w:rPr>
                <w:rFonts w:ascii="AvenirNext LT Pro Light" w:hAnsi="AvenirNext LT Pro Light"/>
                <w:color w:val="202A40"/>
              </w:rPr>
              <w:t>Improve the way you make changes, for example, your change reviews or change management processes. Everything next to “bug” also applies here.</w:t>
            </w:r>
          </w:p>
        </w:tc>
      </w:tr>
      <w:tr w:rsidRPr="00006ADF" w:rsidR="00006ADF" w:rsidTr="00006ADF" w14:paraId="4C99BA6C" w14:textId="77777777">
        <w:tc>
          <w:tcPr>
            <w:tcW w:w="1525" w:type="dxa"/>
          </w:tcPr>
          <w:p w:rsidRPr="00006ADF" w:rsidR="00006ADF" w:rsidP="00006ADF" w:rsidRDefault="00006ADF" w14:paraId="353CBEC2" w14:textId="77777777">
            <w:pPr>
              <w:rPr>
                <w:rFonts w:ascii="AvenirNext LT Pro Light" w:hAnsi="AvenirNext LT Pro Light"/>
                <w:color w:val="202A40"/>
              </w:rPr>
            </w:pPr>
            <w:r w:rsidRPr="00006ADF">
              <w:rPr>
                <w:rFonts w:ascii="AvenirNext LT Pro Light" w:hAnsi="AvenirNext LT Pro Light"/>
                <w:color w:val="202A40"/>
              </w:rPr>
              <w:t>Scale</w:t>
            </w:r>
          </w:p>
        </w:tc>
        <w:tc>
          <w:tcPr>
            <w:tcW w:w="3330" w:type="dxa"/>
          </w:tcPr>
          <w:p w:rsidRPr="00006ADF" w:rsidR="00006ADF" w:rsidP="00006ADF" w:rsidRDefault="00006ADF" w14:paraId="19EB383F" w14:textId="72811732">
            <w:pPr>
              <w:rPr>
                <w:rFonts w:ascii="AvenirNext LT Pro Light" w:hAnsi="AvenirNext LT Pro Light"/>
                <w:color w:val="202A40"/>
              </w:rPr>
            </w:pPr>
            <w:r w:rsidRPr="00006ADF">
              <w:rPr>
                <w:rFonts w:ascii="AvenirNext LT Pro Light" w:hAnsi="AvenirNext LT Pro Light"/>
                <w:color w:val="202A40"/>
              </w:rPr>
              <w:t>Failure to scale</w:t>
            </w:r>
            <w:r>
              <w:rPr>
                <w:rFonts w:ascii="AvenirNext LT Pro Light" w:hAnsi="AvenirNext LT Pro Light"/>
                <w:color w:val="202A40"/>
              </w:rPr>
              <w:t xml:space="preserve"> </w:t>
            </w:r>
            <w:r w:rsidRPr="00006ADF">
              <w:rPr>
                <w:rFonts w:ascii="AvenirNext LT Pro Light" w:hAnsi="AvenirNext LT Pro Light"/>
                <w:color w:val="202A40"/>
              </w:rPr>
              <w:t>(e.g., blind to resource constraints, or lack of capacity planning)</w:t>
            </w:r>
          </w:p>
        </w:tc>
        <w:tc>
          <w:tcPr>
            <w:tcW w:w="3775" w:type="dxa"/>
          </w:tcPr>
          <w:p w:rsidRPr="00006ADF" w:rsidR="00006ADF" w:rsidP="00006ADF" w:rsidRDefault="00006ADF" w14:paraId="0739B9CE" w14:textId="579CFF3E">
            <w:pPr>
              <w:rPr>
                <w:rFonts w:ascii="AvenirNext LT Pro Light" w:hAnsi="AvenirNext LT Pro Light" w:eastAsiaTheme="minorEastAsia"/>
                <w:color w:val="202A40"/>
              </w:rPr>
            </w:pPr>
            <w:r w:rsidRPr="00006ADF">
              <w:rPr>
                <w:rFonts w:ascii="AvenirNext LT Pro Light" w:hAnsi="AvenirNext LT Pro Light"/>
                <w:color w:val="202A40"/>
              </w:rPr>
              <w:t>What are your service’s resource constraints? Are they monitored and alerted? If you don’t have a capacity plan, make one. If you</w:t>
            </w:r>
            <w:r>
              <w:rPr>
                <w:rFonts w:ascii="AvenirNext LT Pro Light" w:hAnsi="AvenirNext LT Pro Light"/>
                <w:color w:val="202A40"/>
              </w:rPr>
              <w:t xml:space="preserve"> </w:t>
            </w:r>
            <w:r w:rsidRPr="00006ADF">
              <w:rPr>
                <w:rFonts w:ascii="AvenirNext LT Pro Light" w:hAnsi="AvenirNext LT Pro Light" w:eastAsiaTheme="minorEastAsia"/>
                <w:color w:val="202A40"/>
              </w:rPr>
              <w:t>do have one, what new constraint do you need to factor in?</w:t>
            </w:r>
          </w:p>
        </w:tc>
      </w:tr>
      <w:tr w:rsidRPr="00006ADF" w:rsidR="00006ADF" w:rsidTr="00006ADF" w14:paraId="2700838B" w14:textId="77777777">
        <w:tc>
          <w:tcPr>
            <w:tcW w:w="1525" w:type="dxa"/>
          </w:tcPr>
          <w:p w:rsidRPr="00006ADF" w:rsidR="00006ADF" w:rsidP="00006ADF" w:rsidRDefault="00006ADF" w14:paraId="4091AFFB" w14:textId="2DF9B87C">
            <w:pPr>
              <w:rPr>
                <w:rFonts w:ascii="AvenirNext LT Pro Light" w:hAnsi="AvenirNext LT Pro Light"/>
                <w:color w:val="202A40"/>
              </w:rPr>
            </w:pPr>
            <w:r w:rsidRPr="00006ADF">
              <w:rPr>
                <w:rFonts w:ascii="AvenirNext LT Pro Light" w:hAnsi="AvenirNext LT Pro Light"/>
                <w:color w:val="202A40"/>
              </w:rPr>
              <w:t>Architecture</w:t>
            </w:r>
          </w:p>
        </w:tc>
        <w:tc>
          <w:tcPr>
            <w:tcW w:w="3330" w:type="dxa"/>
          </w:tcPr>
          <w:p w:rsidRPr="00006ADF" w:rsidR="00006ADF" w:rsidP="00006ADF" w:rsidRDefault="00006ADF" w14:paraId="3018F57E" w14:textId="77777777">
            <w:pPr>
              <w:rPr>
                <w:rFonts w:ascii="AvenirNext LT Pro Light" w:hAnsi="AvenirNext LT Pro Light"/>
                <w:color w:val="202A40"/>
              </w:rPr>
            </w:pPr>
            <w:r w:rsidRPr="00006ADF">
              <w:rPr>
                <w:rFonts w:ascii="AvenirNext LT Pro Light" w:hAnsi="AvenirNext LT Pro Light"/>
                <w:color w:val="202A40"/>
              </w:rPr>
              <w:t>Design misalignment with operational conditions</w:t>
            </w:r>
          </w:p>
        </w:tc>
        <w:tc>
          <w:tcPr>
            <w:tcW w:w="3775" w:type="dxa"/>
          </w:tcPr>
          <w:p w:rsidRPr="00006ADF" w:rsidR="00006ADF" w:rsidP="00006ADF" w:rsidRDefault="00006ADF" w14:paraId="488EBD49" w14:textId="77777777">
            <w:pPr>
              <w:rPr>
                <w:rFonts w:ascii="AvenirNext LT Pro Light" w:hAnsi="AvenirNext LT Pro Light"/>
                <w:color w:val="202A40"/>
              </w:rPr>
            </w:pPr>
            <w:r w:rsidRPr="00006ADF">
              <w:rPr>
                <w:rFonts w:ascii="AvenirNext LT Pro Light" w:hAnsi="AvenirNext LT Pro Light"/>
                <w:color w:val="202A40"/>
              </w:rPr>
              <w:t>Review your design. Do you need to change platforms?</w:t>
            </w:r>
          </w:p>
        </w:tc>
      </w:tr>
      <w:tr w:rsidRPr="00006ADF" w:rsidR="00006ADF" w:rsidTr="00006ADF" w14:paraId="77523882" w14:textId="77777777">
        <w:tc>
          <w:tcPr>
            <w:tcW w:w="1525" w:type="dxa"/>
          </w:tcPr>
          <w:p w:rsidRPr="00006ADF" w:rsidR="00006ADF" w:rsidP="00006ADF" w:rsidRDefault="00006ADF" w14:paraId="59C34628" w14:textId="77777777">
            <w:pPr>
              <w:rPr>
                <w:rFonts w:ascii="AvenirNext LT Pro Light" w:hAnsi="AvenirNext LT Pro Light"/>
                <w:color w:val="202A40"/>
              </w:rPr>
            </w:pPr>
            <w:r w:rsidRPr="00006ADF">
              <w:rPr>
                <w:rFonts w:ascii="AvenirNext LT Pro Light" w:hAnsi="AvenirNext LT Pro Light"/>
                <w:color w:val="202A40"/>
              </w:rPr>
              <w:t>Dependency</w:t>
            </w:r>
          </w:p>
        </w:tc>
        <w:tc>
          <w:tcPr>
            <w:tcW w:w="3330" w:type="dxa"/>
          </w:tcPr>
          <w:p w:rsidRPr="00006ADF" w:rsidR="00006ADF" w:rsidP="00006ADF" w:rsidRDefault="00006ADF" w14:paraId="3367647E" w14:textId="77777777">
            <w:pPr>
              <w:rPr>
                <w:rFonts w:ascii="AvenirNext LT Pro Light" w:hAnsi="AvenirNext LT Pro Light"/>
                <w:color w:val="202A40"/>
              </w:rPr>
            </w:pPr>
            <w:r w:rsidRPr="00006ADF">
              <w:rPr>
                <w:rFonts w:ascii="AvenirNext LT Pro Light" w:hAnsi="AvenirNext LT Pro Light"/>
                <w:color w:val="202A40"/>
              </w:rPr>
              <w:t>Third party (non- Studio Designer) service fault</w:t>
            </w:r>
          </w:p>
        </w:tc>
        <w:tc>
          <w:tcPr>
            <w:tcW w:w="3775" w:type="dxa"/>
          </w:tcPr>
          <w:p w:rsidRPr="00006ADF" w:rsidR="00006ADF" w:rsidP="00006ADF" w:rsidRDefault="00006ADF" w14:paraId="20870832" w14:textId="77777777">
            <w:pPr>
              <w:rPr>
                <w:rFonts w:ascii="AvenirNext LT Pro Light" w:hAnsi="AvenirNext LT Pro Light"/>
                <w:color w:val="202A40"/>
              </w:rPr>
            </w:pPr>
            <w:r w:rsidRPr="00006ADF">
              <w:rPr>
                <w:rFonts w:ascii="AvenirNext LT Pro Light" w:hAnsi="AvenirNext LT Pro Light"/>
                <w:color w:val="202A40"/>
              </w:rPr>
              <w:t>Are you managing the risk of third party fault? Have we made the business decision to accept a risk, or do we need to build mitigations? See “Root causes with dependencies” below.</w:t>
            </w:r>
          </w:p>
        </w:tc>
      </w:tr>
      <w:tr w:rsidRPr="00006ADF" w:rsidR="00006ADF" w:rsidTr="00006ADF" w14:paraId="0093A98D" w14:textId="77777777">
        <w:tc>
          <w:tcPr>
            <w:tcW w:w="1525" w:type="dxa"/>
          </w:tcPr>
          <w:p w:rsidRPr="00006ADF" w:rsidR="00006ADF" w:rsidP="00006ADF" w:rsidRDefault="00006ADF" w14:paraId="284EC4F8" w14:textId="77777777">
            <w:pPr>
              <w:rPr>
                <w:rFonts w:ascii="AvenirNext LT Pro Light" w:hAnsi="AvenirNext LT Pro Light"/>
                <w:color w:val="202A40"/>
              </w:rPr>
            </w:pPr>
            <w:r w:rsidRPr="00006ADF">
              <w:rPr>
                <w:rFonts w:ascii="AvenirNext LT Pro Light" w:hAnsi="AvenirNext LT Pro Light"/>
                <w:color w:val="202A40"/>
              </w:rPr>
              <w:t>Unknown</w:t>
            </w:r>
          </w:p>
        </w:tc>
        <w:tc>
          <w:tcPr>
            <w:tcW w:w="3330" w:type="dxa"/>
          </w:tcPr>
          <w:p w:rsidRPr="00006ADF" w:rsidR="00006ADF" w:rsidP="00006ADF" w:rsidRDefault="00006ADF" w14:paraId="70E72DBD" w14:textId="77777777">
            <w:pPr>
              <w:rPr>
                <w:rFonts w:ascii="AvenirNext LT Pro Light" w:hAnsi="AvenirNext LT Pro Light"/>
                <w:color w:val="202A40"/>
              </w:rPr>
            </w:pPr>
            <w:r w:rsidRPr="00006ADF">
              <w:rPr>
                <w:rFonts w:ascii="AvenirNext LT Pro Light" w:hAnsi="AvenirNext LT Pro Light"/>
                <w:color w:val="202A40"/>
              </w:rPr>
              <w:t>Indeterminable (action is to increase the ability to diagnose)</w:t>
            </w:r>
          </w:p>
        </w:tc>
        <w:tc>
          <w:tcPr>
            <w:tcW w:w="3775" w:type="dxa"/>
          </w:tcPr>
          <w:p w:rsidRPr="00006ADF" w:rsidR="00006ADF" w:rsidP="00006ADF" w:rsidRDefault="00006ADF" w14:paraId="6FD2AF15" w14:textId="77777777">
            <w:pPr>
              <w:rPr>
                <w:rFonts w:ascii="AvenirNext LT Pro Light" w:hAnsi="AvenirNext LT Pro Light"/>
                <w:color w:val="202A40"/>
              </w:rPr>
            </w:pPr>
            <w:r w:rsidRPr="00006ADF">
              <w:rPr>
                <w:rFonts w:ascii="AvenirNext LT Pro Light" w:hAnsi="AvenirNext LT Pro Light"/>
                <w:color w:val="202A40"/>
              </w:rPr>
              <w:t>Improve the system’s observability by adding logging, monitoring, debugging, and similar things.</w:t>
            </w:r>
          </w:p>
        </w:tc>
      </w:tr>
    </w:tbl>
    <w:p w:rsidRPr="00006ADF" w:rsidR="00006ADF" w:rsidP="00006ADF" w:rsidRDefault="00006ADF" w14:paraId="3BDC2F82" w14:textId="77777777">
      <w:pPr>
        <w:pStyle w:val="ListParagraph"/>
        <w:ind w:left="1224"/>
        <w:rPr>
          <w:rFonts w:ascii="AvenirNext LT Pro Light" w:hAnsi="AvenirNext LT Pro Light"/>
          <w:color w:val="202A40"/>
        </w:rPr>
      </w:pPr>
    </w:p>
    <w:p w:rsidRPr="001B7E28" w:rsidR="00006ADF" w:rsidP="0064652E" w:rsidRDefault="00006ADF" w14:paraId="09176B4B" w14:textId="18B171FC">
      <w:pPr>
        <w:pStyle w:val="ListParagraph"/>
        <w:numPr>
          <w:ilvl w:val="2"/>
          <w:numId w:val="1"/>
        </w:numPr>
        <w:rPr>
          <w:rFonts w:ascii="AvenirNext LT Pro Light" w:hAnsi="AvenirNext LT Pro Light"/>
          <w:b/>
          <w:bCs/>
          <w:color w:val="202A40"/>
        </w:rPr>
      </w:pPr>
      <w:r w:rsidRPr="00006ADF">
        <w:rPr>
          <w:rFonts w:ascii="AvenirNext LT Pro Light" w:hAnsi="AvenirNext LT Pro Light"/>
          <w:b/>
          <w:bCs/>
          <w:color w:val="202A40"/>
        </w:rPr>
        <w:t>Root causes with external dependencies</w:t>
      </w:r>
    </w:p>
    <w:p w:rsidRPr="00006ADF" w:rsidR="00006ADF" w:rsidP="00006ADF" w:rsidRDefault="00006ADF" w14:paraId="6A6E8332" w14:textId="77777777">
      <w:pPr>
        <w:pStyle w:val="ListParagraph"/>
        <w:ind w:left="1224"/>
        <w:rPr>
          <w:rFonts w:ascii="AvenirNext LT Pro Light" w:hAnsi="AvenirNext LT Pro Light"/>
          <w:color w:val="202A40"/>
        </w:rPr>
      </w:pPr>
    </w:p>
    <w:p w:rsidRPr="00006ADF" w:rsidR="00006ADF" w:rsidP="0064652E" w:rsidRDefault="00006ADF" w14:paraId="2219453C" w14:textId="77777777">
      <w:pPr>
        <w:pStyle w:val="ListParagraph"/>
        <w:numPr>
          <w:ilvl w:val="3"/>
          <w:numId w:val="1"/>
        </w:numPr>
        <w:rPr>
          <w:rFonts w:ascii="AvenirNext LT Pro Light" w:hAnsi="AvenirNext LT Pro Light"/>
          <w:color w:val="202A40"/>
        </w:rPr>
      </w:pPr>
      <w:r w:rsidRPr="00006ADF">
        <w:rPr>
          <w:rFonts w:ascii="AvenirNext LT Pro Light" w:hAnsi="AvenirNext LT Pro Light"/>
          <w:color w:val="202A40"/>
        </w:rPr>
        <w:t>Establishing and communicating an SLE is the responsibility of the person who “owns” the external service. This might be a head of IT, a lead engineer, or the person who signed the contract. Just like the owner of an internal service, this person needs to tell the rest of the organization what to expect from the external service.</w:t>
      </w:r>
    </w:p>
    <w:p w:rsidRPr="00006ADF" w:rsidR="00006ADF" w:rsidP="5F9EE39C" w:rsidRDefault="00006ADF" w14:paraId="1991EE47" w14:textId="186343B4">
      <w:pPr>
        <w:pStyle w:val="Normal"/>
        <w:ind w:left="1224"/>
        <w:rPr>
          <w:rFonts w:ascii="AvenirNext LT Pro Light" w:hAnsi="AvenirNext LT Pro Light"/>
          <w:color w:val="202A40"/>
        </w:rPr>
      </w:pPr>
    </w:p>
    <w:p w:rsidRPr="00006ADF" w:rsidR="00006ADF" w:rsidP="004F711B" w:rsidRDefault="00006ADF" w14:paraId="1DE38B03" w14:textId="77777777">
      <w:pPr>
        <w:pStyle w:val="ListParagraph"/>
        <w:ind w:left="1224"/>
        <w:rPr>
          <w:rFonts w:ascii="AvenirNext LT Pro Light" w:hAnsi="AvenirNext LT Pro Light"/>
          <w:color w:val="202A40"/>
        </w:rPr>
      </w:pPr>
    </w:p>
    <w:p w:rsidRPr="001B7E28" w:rsidR="00E54AC5" w:rsidP="0064652E" w:rsidRDefault="00E54AC5" w14:paraId="520689D2" w14:textId="5BC76766">
      <w:pPr>
        <w:pStyle w:val="ListParagraph"/>
        <w:numPr>
          <w:ilvl w:val="2"/>
          <w:numId w:val="1"/>
        </w:numPr>
        <w:rPr>
          <w:rFonts w:ascii="AvenirNext LT Pro Light" w:hAnsi="AvenirNext LT Pro Light"/>
          <w:b/>
          <w:bCs/>
          <w:color w:val="202A40"/>
        </w:rPr>
      </w:pPr>
      <w:r w:rsidRPr="001B7E28">
        <w:rPr>
          <w:rFonts w:ascii="AvenirNext LT Pro Light" w:hAnsi="AvenirNext LT Pro Light"/>
          <w:b/>
          <w:bCs/>
          <w:color w:val="202A40"/>
        </w:rPr>
        <w:t>Incident Postmortem Template</w:t>
      </w:r>
    </w:p>
    <w:p w:rsidRPr="00E54AC5" w:rsidR="00E54AC5" w:rsidP="00E54AC5" w:rsidRDefault="00E54AC5" w14:paraId="5FE20D3C" w14:textId="00AA0619">
      <w:pPr>
        <w:pStyle w:val="ListParagraph"/>
        <w:ind w:left="1224"/>
        <w:rPr>
          <w:rFonts w:ascii="AvenirNext LT Pro Light" w:hAnsi="AvenirNext LT Pro Light"/>
          <w:color w:val="202A40"/>
        </w:rPr>
      </w:pPr>
      <w:r w:rsidRPr="00E54AC5">
        <w:rPr>
          <w:rFonts w:ascii="AvenirNext LT Pro Light" w:hAnsi="AvenirNext LT Pro Light"/>
          <w:color w:val="202A40"/>
        </w:rPr>
        <w:t xml:space="preserve">Clear documentation is key to an effective incident postmortem process. </w:t>
      </w:r>
      <w:r>
        <w:rPr>
          <w:rFonts w:ascii="AvenirNext LT Pro Light" w:hAnsi="AvenirNext LT Pro Light"/>
          <w:color w:val="202A40"/>
        </w:rPr>
        <w:t xml:space="preserve">Studio Designer uses the </w:t>
      </w:r>
      <w:r w:rsidRPr="00E54AC5">
        <w:rPr>
          <w:rFonts w:ascii="AvenirNext LT Pro Light" w:hAnsi="AvenirNext LT Pro Light"/>
          <w:color w:val="202A40"/>
        </w:rPr>
        <w:t xml:space="preserve">comprehensive template </w:t>
      </w:r>
      <w:r>
        <w:rPr>
          <w:rFonts w:ascii="AvenirNext LT Pro Light" w:hAnsi="AvenirNext LT Pro Light"/>
          <w:color w:val="202A40"/>
        </w:rPr>
        <w:t xml:space="preserve">in Appendix </w:t>
      </w:r>
      <w:r w:rsidR="00933656">
        <w:rPr>
          <w:rFonts w:ascii="AvenirNext LT Pro Light" w:hAnsi="AvenirNext LT Pro Light"/>
          <w:color w:val="202A40"/>
        </w:rPr>
        <w:t>B</w:t>
      </w:r>
      <w:r>
        <w:rPr>
          <w:rFonts w:ascii="AvenirNext LT Pro Light" w:hAnsi="AvenirNext LT Pro Light"/>
          <w:color w:val="202A40"/>
        </w:rPr>
        <w:t xml:space="preserve"> </w:t>
      </w:r>
      <w:r w:rsidRPr="00E54AC5">
        <w:rPr>
          <w:rFonts w:ascii="AvenirNext LT Pro Light" w:hAnsi="AvenirNext LT Pro Light"/>
          <w:color w:val="202A40"/>
        </w:rPr>
        <w:t xml:space="preserve">to collect consistent details during each postmortem review. </w:t>
      </w:r>
    </w:p>
    <w:p w:rsidRPr="006D27E9" w:rsidR="006D27E9" w:rsidP="00881AA7" w:rsidRDefault="006D27E9" w14:paraId="4189FF96" w14:textId="626DEB33">
      <w:pPr>
        <w:pStyle w:val="ListParagraph"/>
        <w:ind w:left="792"/>
        <w:rPr>
          <w:rFonts w:ascii="AvenirNext LT Pro Light" w:hAnsi="AvenirNext LT Pro Light"/>
          <w:color w:val="202A40"/>
        </w:rPr>
      </w:pPr>
    </w:p>
    <w:p w:rsidR="000346E1" w:rsidP="0064652E" w:rsidRDefault="008042D5" w14:paraId="3DE5C94B" w14:textId="083B82DB">
      <w:pPr>
        <w:pStyle w:val="ListParagraph"/>
        <w:numPr>
          <w:ilvl w:val="0"/>
          <w:numId w:val="1"/>
        </w:numPr>
        <w:rPr>
          <w:rFonts w:ascii="AvenirNext LT Pro Light" w:hAnsi="AvenirNext LT Pro Light"/>
          <w:color w:val="202A40"/>
        </w:rPr>
      </w:pPr>
      <w:r>
        <w:rPr>
          <w:rFonts w:ascii="AvenirNext LT Pro Light" w:hAnsi="AvenirNext LT Pro Light"/>
          <w:color w:val="202A40"/>
        </w:rPr>
        <w:t>Compliance</w:t>
      </w:r>
    </w:p>
    <w:p w:rsidR="00E13C4C" w:rsidP="0064652E" w:rsidRDefault="00E13C4C" w14:paraId="29C525B3" w14:textId="192CB85F">
      <w:pPr>
        <w:pStyle w:val="ListParagraph"/>
        <w:numPr>
          <w:ilvl w:val="1"/>
          <w:numId w:val="1"/>
        </w:numPr>
        <w:rPr>
          <w:rFonts w:ascii="AvenirNext LT Pro Light" w:hAnsi="AvenirNext LT Pro Light"/>
          <w:color w:val="202A40"/>
        </w:rPr>
      </w:pPr>
      <w:r w:rsidRPr="00D62325">
        <w:rPr>
          <w:rFonts w:ascii="AvenirNext LT Pro Light" w:hAnsi="AvenirNext LT Pro Light"/>
          <w:color w:val="202A40"/>
        </w:rPr>
        <w:t>Exceptions</w:t>
      </w:r>
    </w:p>
    <w:p w:rsidR="00E13C4C" w:rsidP="0064652E" w:rsidRDefault="00E13C4C" w14:paraId="0B44097D" w14:textId="77777777">
      <w:pPr>
        <w:pStyle w:val="ListParagraph"/>
        <w:numPr>
          <w:ilvl w:val="2"/>
          <w:numId w:val="1"/>
        </w:numPr>
        <w:rPr>
          <w:rFonts w:ascii="AvenirNext LT Pro Light" w:hAnsi="AvenirNext LT Pro Light"/>
          <w:color w:val="202A40"/>
        </w:rPr>
      </w:pPr>
      <w:r w:rsidRPr="00427522">
        <w:rPr>
          <w:rFonts w:ascii="AvenirNext LT Pro Light" w:hAnsi="AvenirNext LT Pro Light"/>
          <w:color w:val="202A40"/>
        </w:rPr>
        <w:t xml:space="preserve">Any exception to the policy must be approved by the </w:t>
      </w:r>
      <w:r>
        <w:rPr>
          <w:rFonts w:ascii="AvenirNext LT Pro Light" w:hAnsi="AvenirNext LT Pro Light"/>
          <w:color w:val="202A40"/>
        </w:rPr>
        <w:t>Director of Engineering</w:t>
      </w:r>
      <w:r w:rsidRPr="00427522">
        <w:rPr>
          <w:rFonts w:ascii="AvenirNext LT Pro Light" w:hAnsi="AvenirNext LT Pro Light"/>
          <w:color w:val="202A40"/>
        </w:rPr>
        <w:t xml:space="preserve"> in advance.</w:t>
      </w:r>
    </w:p>
    <w:p w:rsidRPr="00D62325" w:rsidR="00E13C4C" w:rsidP="00E13C4C" w:rsidRDefault="00E13C4C" w14:paraId="4C2CC27F" w14:textId="77777777">
      <w:pPr>
        <w:pStyle w:val="ListParagraph"/>
        <w:ind w:left="1224"/>
        <w:rPr>
          <w:rFonts w:ascii="AvenirNext LT Pro Light" w:hAnsi="AvenirNext LT Pro Light"/>
          <w:color w:val="202A40"/>
        </w:rPr>
      </w:pPr>
    </w:p>
    <w:p w:rsidR="00E13C4C" w:rsidP="0064652E" w:rsidRDefault="00E13C4C" w14:paraId="6C2E63EA" w14:textId="77777777">
      <w:pPr>
        <w:pStyle w:val="ListParagraph"/>
        <w:numPr>
          <w:ilvl w:val="1"/>
          <w:numId w:val="1"/>
        </w:numPr>
        <w:rPr>
          <w:rFonts w:ascii="AvenirNext LT Pro Light" w:hAnsi="AvenirNext LT Pro Light"/>
          <w:color w:val="202A40"/>
        </w:rPr>
      </w:pPr>
      <w:r w:rsidRPr="00D62325">
        <w:rPr>
          <w:rFonts w:ascii="AvenirNext LT Pro Light" w:hAnsi="AvenirNext LT Pro Light"/>
          <w:color w:val="202A40"/>
        </w:rPr>
        <w:t>Non-Compliance</w:t>
      </w:r>
    </w:p>
    <w:p w:rsidRPr="00D62325" w:rsidR="00E13C4C" w:rsidP="0064652E" w:rsidRDefault="00E13C4C" w14:paraId="4ABC09C9" w14:textId="77777777">
      <w:pPr>
        <w:pStyle w:val="ListParagraph"/>
        <w:numPr>
          <w:ilvl w:val="2"/>
          <w:numId w:val="1"/>
        </w:numPr>
        <w:rPr>
          <w:rFonts w:ascii="AvenirNext LT Pro Light" w:hAnsi="AvenirNext LT Pro Light"/>
          <w:color w:val="202A40"/>
        </w:rPr>
      </w:pPr>
      <w:r w:rsidRPr="00D62325">
        <w:rPr>
          <w:rFonts w:ascii="AvenirNext LT Pro Light" w:hAnsi="AvenirNext LT Pro Light"/>
          <w:color w:val="202A40"/>
        </w:rPr>
        <w:t>An employee found to have violated this policy may be subject to disciplinary action, up to and including termination of employment.</w:t>
      </w:r>
    </w:p>
    <w:p w:rsidRPr="00E13C4C" w:rsidR="007D21BC" w:rsidP="00E13C4C" w:rsidRDefault="007D21BC" w14:paraId="2DFB1D11" w14:textId="2AD02E93">
      <w:pPr>
        <w:pStyle w:val="ListParagraph"/>
        <w:ind w:left="792"/>
        <w:rPr>
          <w:rFonts w:ascii="AvenirNext LT Pro Light" w:hAnsi="AvenirNext LT Pro Light"/>
          <w:color w:val="202A40"/>
        </w:rPr>
      </w:pPr>
    </w:p>
    <w:p w:rsidRPr="005E48DC" w:rsidR="00650326" w:rsidP="0064652E" w:rsidRDefault="00514F51" w14:paraId="47894451" w14:textId="6F072F42">
      <w:pPr>
        <w:pStyle w:val="ListParagraph"/>
        <w:numPr>
          <w:ilvl w:val="0"/>
          <w:numId w:val="1"/>
        </w:numPr>
        <w:rPr>
          <w:rFonts w:ascii="AvenirNext LT Pro Light" w:hAnsi="AvenirNext LT Pro Light"/>
          <w:color w:val="202A40"/>
        </w:rPr>
      </w:pPr>
      <w:r w:rsidRPr="00377DA5">
        <w:rPr>
          <w:rFonts w:ascii="AvenirNext LT Pro Light" w:hAnsi="AvenirNext LT Pro Light"/>
          <w:color w:val="202A40"/>
        </w:rPr>
        <w:t>Definitions</w:t>
      </w:r>
      <w:r w:rsidR="008042D5">
        <w:rPr>
          <w:rFonts w:ascii="AvenirNext LT Pro Light" w:hAnsi="AvenirNext LT Pro Light"/>
          <w:color w:val="202A40"/>
        </w:rPr>
        <w:t xml:space="preserve"> and Terms</w:t>
      </w:r>
    </w:p>
    <w:p w:rsidR="008042D5" w:rsidP="0064652E" w:rsidRDefault="002F0326" w14:paraId="40F39747" w14:textId="33300448">
      <w:pPr>
        <w:pStyle w:val="ListParagraph"/>
        <w:numPr>
          <w:ilvl w:val="1"/>
          <w:numId w:val="1"/>
        </w:numPr>
        <w:rPr>
          <w:rFonts w:ascii="AvenirNext LT Pro Light" w:hAnsi="AvenirNext LT Pro Light"/>
          <w:color w:val="202A40"/>
        </w:rPr>
      </w:pPr>
      <w:r>
        <w:rPr>
          <w:rFonts w:ascii="AvenirNext LT Pro Light" w:hAnsi="AvenirNext LT Pro Light"/>
          <w:color w:val="202A40"/>
        </w:rPr>
        <w:t>Incident: A</w:t>
      </w:r>
      <w:r w:rsidRPr="002F0326">
        <w:rPr>
          <w:rFonts w:ascii="AvenirNext LT Pro Light" w:hAnsi="AvenirNext LT Pro Light"/>
          <w:color w:val="202A40"/>
        </w:rPr>
        <w:t>n event that causes disruption to or a reduction in the quality of a service which requires an emergency response</w:t>
      </w:r>
      <w:r>
        <w:rPr>
          <w:rFonts w:ascii="AvenirNext LT Pro Light" w:hAnsi="AvenirNext LT Pro Light"/>
          <w:color w:val="202A40"/>
        </w:rPr>
        <w:t>.</w:t>
      </w:r>
    </w:p>
    <w:p w:rsidR="002F0326" w:rsidP="0064652E" w:rsidRDefault="002F0326" w14:paraId="54211DD7" w14:textId="507839F0">
      <w:pPr>
        <w:pStyle w:val="ListParagraph"/>
        <w:numPr>
          <w:ilvl w:val="1"/>
          <w:numId w:val="1"/>
        </w:numPr>
        <w:rPr>
          <w:rFonts w:ascii="AvenirNext LT Pro Light" w:hAnsi="AvenirNext LT Pro Light"/>
          <w:color w:val="202A40"/>
        </w:rPr>
      </w:pPr>
      <w:r>
        <w:rPr>
          <w:rFonts w:ascii="AvenirNext LT Pro Light" w:hAnsi="AvenirNext LT Pro Light"/>
          <w:color w:val="202A40"/>
        </w:rPr>
        <w:t>P</w:t>
      </w:r>
      <w:r w:rsidRPr="002F0326">
        <w:rPr>
          <w:rFonts w:ascii="AvenirNext LT Pro Light" w:hAnsi="AvenirNext LT Pro Light"/>
          <w:color w:val="202A40"/>
        </w:rPr>
        <w:t>ostmortem</w:t>
      </w:r>
      <w:r>
        <w:rPr>
          <w:rFonts w:ascii="AvenirNext LT Pro Light" w:hAnsi="AvenirNext LT Pro Light"/>
          <w:color w:val="202A40"/>
        </w:rPr>
        <w:t>:  Review</w:t>
      </w:r>
      <w:r w:rsidRPr="002F0326">
        <w:rPr>
          <w:rFonts w:ascii="AvenirNext LT Pro Light" w:hAnsi="AvenirNext LT Pro Light"/>
          <w:color w:val="202A40"/>
        </w:rPr>
        <w:t xml:space="preserve"> done after the incident to determine the root cause and assign actions to ensure it is addressed before it can cause a repeat incident.</w:t>
      </w:r>
    </w:p>
    <w:p w:rsidR="005E48DC" w:rsidP="005E48DC" w:rsidRDefault="005E48DC" w14:paraId="6C7AFD11" w14:textId="77777777">
      <w:pPr>
        <w:pStyle w:val="ListParagraph"/>
        <w:ind w:left="792"/>
        <w:rPr>
          <w:rFonts w:ascii="AvenirNext LT Pro Light" w:hAnsi="AvenirNext LT Pro Light"/>
          <w:color w:val="202A40"/>
        </w:rPr>
      </w:pPr>
    </w:p>
    <w:p w:rsidRPr="008042D5" w:rsidR="00514F51" w:rsidP="0064652E" w:rsidRDefault="00514F51" w14:paraId="7D88CBFC" w14:textId="0A3C28BD">
      <w:pPr>
        <w:pStyle w:val="ListParagraph"/>
        <w:numPr>
          <w:ilvl w:val="0"/>
          <w:numId w:val="1"/>
        </w:numPr>
        <w:rPr>
          <w:rFonts w:ascii="AvenirNext LT Pro Light" w:hAnsi="AvenirNext LT Pro Light"/>
          <w:color w:val="202A40"/>
        </w:rPr>
      </w:pPr>
      <w:r w:rsidRPr="008042D5">
        <w:rPr>
          <w:rFonts w:ascii="AvenirNext LT Pro Light" w:hAnsi="AvenirNext LT Pro Light"/>
          <w:color w:val="202A40"/>
        </w:rPr>
        <w:t>Revision History</w:t>
      </w:r>
    </w:p>
    <w:p w:rsidRPr="00514F51" w:rsidR="00514F51" w:rsidP="00514F51" w:rsidRDefault="00514F51" w14:paraId="040685FA" w14:textId="77777777">
      <w:pPr>
        <w:rPr>
          <w:rFonts w:ascii="AvenirNext LT Pro Light" w:hAnsi="AvenirNext LT Pro Light"/>
          <w:color w:val="202A40"/>
        </w:rPr>
      </w:pPr>
    </w:p>
    <w:tbl>
      <w:tblPr>
        <w:tblStyle w:val="TableGrid"/>
        <w:tblW w:w="0" w:type="auto"/>
        <w:tblBorders>
          <w:top w:val="single" w:color="202A40" w:sz="4" w:space="0"/>
          <w:left w:val="single" w:color="202A40" w:sz="4" w:space="0"/>
          <w:bottom w:val="single" w:color="202A40" w:sz="4" w:space="0"/>
          <w:right w:val="single" w:color="202A40" w:sz="4" w:space="0"/>
          <w:insideH w:val="single" w:color="202A40" w:sz="4" w:space="0"/>
          <w:insideV w:val="single" w:color="202A40" w:sz="4" w:space="0"/>
        </w:tblBorders>
        <w:tblLook w:val="04A0" w:firstRow="1" w:lastRow="0" w:firstColumn="1" w:lastColumn="0" w:noHBand="0" w:noVBand="1"/>
      </w:tblPr>
      <w:tblGrid>
        <w:gridCol w:w="1137"/>
        <w:gridCol w:w="1968"/>
        <w:gridCol w:w="1507"/>
        <w:gridCol w:w="4018"/>
      </w:tblGrid>
      <w:tr w:rsidRPr="00514F51" w:rsidR="00514F51" w:rsidTr="5F9EE39C" w14:paraId="1801BF18" w14:textId="77777777">
        <w:tc>
          <w:tcPr>
            <w:tcW w:w="1148" w:type="dxa"/>
            <w:tcMar/>
          </w:tcPr>
          <w:p w:rsidRPr="00514F51" w:rsidR="00514F51" w:rsidP="005579D5" w:rsidRDefault="00514F51" w14:paraId="090BCE95" w14:textId="77777777">
            <w:pPr>
              <w:rPr>
                <w:rFonts w:ascii="AvenirNext LT Pro Light" w:hAnsi="AvenirNext LT Pro Light" w:eastAsiaTheme="minorEastAsia"/>
                <w:color w:val="202A40"/>
              </w:rPr>
            </w:pPr>
            <w:bookmarkStart w:name="OLE_LINK1" w:id="0"/>
            <w:bookmarkStart w:name="OLE_LINK2" w:id="1"/>
            <w:r w:rsidRPr="00514F51">
              <w:rPr>
                <w:rFonts w:ascii="AvenirNext LT Pro Light" w:hAnsi="AvenirNext LT Pro Light" w:eastAsiaTheme="minorEastAsia"/>
                <w:color w:val="202A40"/>
              </w:rPr>
              <w:t>Version</w:t>
            </w:r>
          </w:p>
        </w:tc>
        <w:tc>
          <w:tcPr>
            <w:tcW w:w="2020" w:type="dxa"/>
            <w:tcMar/>
          </w:tcPr>
          <w:p w:rsidRPr="00514F51" w:rsidR="00514F51" w:rsidP="005579D5" w:rsidRDefault="00514F51" w14:paraId="2500D48A" w14:textId="77777777">
            <w:pPr>
              <w:rPr>
                <w:rFonts w:ascii="AvenirNext LT Pro Light" w:hAnsi="AvenirNext LT Pro Light" w:eastAsiaTheme="minorEastAsia"/>
                <w:color w:val="202A40"/>
              </w:rPr>
            </w:pPr>
            <w:r w:rsidRPr="00514F51">
              <w:rPr>
                <w:rFonts w:ascii="AvenirNext LT Pro Light" w:hAnsi="AvenirNext LT Pro Light" w:eastAsiaTheme="minorEastAsia"/>
                <w:color w:val="202A40"/>
              </w:rPr>
              <w:t>Date of Revision</w:t>
            </w:r>
          </w:p>
        </w:tc>
        <w:tc>
          <w:tcPr>
            <w:tcW w:w="1530" w:type="dxa"/>
            <w:tcMar/>
          </w:tcPr>
          <w:p w:rsidRPr="00514F51" w:rsidR="00514F51" w:rsidP="005579D5" w:rsidRDefault="00514F51" w14:paraId="2BE684A1" w14:textId="77777777">
            <w:pPr>
              <w:rPr>
                <w:rFonts w:ascii="AvenirNext LT Pro Light" w:hAnsi="AvenirNext LT Pro Light" w:eastAsiaTheme="minorEastAsia"/>
                <w:color w:val="202A40"/>
              </w:rPr>
            </w:pPr>
            <w:r w:rsidRPr="00514F51">
              <w:rPr>
                <w:rFonts w:ascii="AvenirNext LT Pro Light" w:hAnsi="AvenirNext LT Pro Light" w:eastAsiaTheme="minorEastAsia"/>
                <w:color w:val="202A40"/>
              </w:rPr>
              <w:t>Author</w:t>
            </w:r>
          </w:p>
        </w:tc>
        <w:tc>
          <w:tcPr>
            <w:tcW w:w="4158" w:type="dxa"/>
            <w:tcMar/>
          </w:tcPr>
          <w:p w:rsidRPr="00514F51" w:rsidR="00514F51" w:rsidP="005579D5" w:rsidRDefault="00514F51" w14:paraId="457AEDCE" w14:textId="77777777">
            <w:pPr>
              <w:rPr>
                <w:rFonts w:ascii="AvenirNext LT Pro Light" w:hAnsi="AvenirNext LT Pro Light" w:eastAsiaTheme="minorEastAsia"/>
                <w:color w:val="202A40"/>
              </w:rPr>
            </w:pPr>
            <w:r w:rsidRPr="00514F51">
              <w:rPr>
                <w:rFonts w:ascii="AvenirNext LT Pro Light" w:hAnsi="AvenirNext LT Pro Light" w:eastAsiaTheme="minorEastAsia"/>
                <w:color w:val="202A40"/>
              </w:rPr>
              <w:t>Description of Changes</w:t>
            </w:r>
          </w:p>
        </w:tc>
      </w:tr>
      <w:tr w:rsidRPr="00514F51" w:rsidR="00514F51" w:rsidTr="5F9EE39C" w14:paraId="3A8B4D71" w14:textId="77777777">
        <w:tc>
          <w:tcPr>
            <w:tcW w:w="1148" w:type="dxa"/>
            <w:tcMar/>
          </w:tcPr>
          <w:p w:rsidRPr="00514F51" w:rsidR="00514F51" w:rsidP="005579D5" w:rsidRDefault="00514F51" w14:paraId="160CCB98" w14:textId="77777777">
            <w:pPr>
              <w:rPr>
                <w:rFonts w:ascii="AvenirNext LT Pro Light" w:hAnsi="AvenirNext LT Pro Light" w:eastAsiaTheme="minorEastAsia"/>
                <w:color w:val="202A40"/>
              </w:rPr>
            </w:pPr>
            <w:r w:rsidRPr="00514F51">
              <w:rPr>
                <w:rFonts w:ascii="AvenirNext LT Pro Light" w:hAnsi="AvenirNext LT Pro Light" w:eastAsiaTheme="minorEastAsia"/>
                <w:color w:val="202A40"/>
              </w:rPr>
              <w:t>1.0</w:t>
            </w:r>
          </w:p>
        </w:tc>
        <w:tc>
          <w:tcPr>
            <w:tcW w:w="2020" w:type="dxa"/>
            <w:tcMar/>
          </w:tcPr>
          <w:p w:rsidRPr="00514F51" w:rsidR="00514F51" w:rsidP="005579D5" w:rsidRDefault="0070706A" w14:paraId="03EB51D3" w14:textId="72F6EEF4">
            <w:pPr>
              <w:rPr>
                <w:rFonts w:ascii="AvenirNext LT Pro Light" w:hAnsi="AvenirNext LT Pro Light" w:eastAsiaTheme="minorEastAsia"/>
                <w:color w:val="202A40"/>
              </w:rPr>
            </w:pPr>
            <w:r>
              <w:rPr>
                <w:rFonts w:ascii="AvenirNext LT Pro Light" w:hAnsi="AvenirNext LT Pro Light" w:eastAsiaTheme="minorEastAsia"/>
                <w:color w:val="202A40"/>
              </w:rPr>
              <w:t>July 1</w:t>
            </w:r>
            <w:r w:rsidR="001A326D">
              <w:rPr>
                <w:rFonts w:ascii="AvenirNext LT Pro Light" w:hAnsi="AvenirNext LT Pro Light" w:eastAsiaTheme="minorEastAsia"/>
                <w:color w:val="202A40"/>
              </w:rPr>
              <w:t>4</w:t>
            </w:r>
            <w:r w:rsidR="005E48DC">
              <w:rPr>
                <w:rFonts w:ascii="AvenirNext LT Pro Light" w:hAnsi="AvenirNext LT Pro Light" w:eastAsiaTheme="minorEastAsia"/>
                <w:color w:val="202A40"/>
              </w:rPr>
              <w:t>, 2022</w:t>
            </w:r>
          </w:p>
        </w:tc>
        <w:tc>
          <w:tcPr>
            <w:tcW w:w="1530" w:type="dxa"/>
            <w:tcMar/>
          </w:tcPr>
          <w:p w:rsidRPr="00514F51" w:rsidR="00514F51" w:rsidP="005579D5" w:rsidRDefault="00514F51" w14:paraId="75AEC9B1" w14:textId="77777777">
            <w:pPr>
              <w:rPr>
                <w:rFonts w:ascii="AvenirNext LT Pro Light" w:hAnsi="AvenirNext LT Pro Light" w:eastAsiaTheme="minorEastAsia"/>
                <w:color w:val="202A40"/>
              </w:rPr>
            </w:pPr>
            <w:r w:rsidRPr="00514F51">
              <w:rPr>
                <w:rFonts w:ascii="AvenirNext LT Pro Light" w:hAnsi="AvenirNext LT Pro Light" w:eastAsiaTheme="minorEastAsia"/>
                <w:color w:val="202A40"/>
              </w:rPr>
              <w:t>Ty Peterson</w:t>
            </w:r>
          </w:p>
        </w:tc>
        <w:tc>
          <w:tcPr>
            <w:tcW w:w="4158" w:type="dxa"/>
            <w:tcMar/>
          </w:tcPr>
          <w:p w:rsidRPr="00514F51" w:rsidR="00514F51" w:rsidP="00122D6D" w:rsidRDefault="00514F51" w14:paraId="4D7C746D" w14:textId="2EB63B91">
            <w:pPr>
              <w:rPr>
                <w:rFonts w:ascii="AvenirNext LT Pro Light" w:hAnsi="AvenirNext LT Pro Light" w:eastAsiaTheme="minorEastAsia"/>
                <w:color w:val="202A40"/>
              </w:rPr>
            </w:pPr>
            <w:r w:rsidRPr="00514F51">
              <w:rPr>
                <w:rFonts w:ascii="AvenirNext LT Pro Light" w:hAnsi="AvenirNext LT Pro Light" w:eastAsiaTheme="minorEastAsia"/>
                <w:color w:val="202A40"/>
              </w:rPr>
              <w:t>Initial Version</w:t>
            </w:r>
            <w:r w:rsidR="00122D6D">
              <w:rPr>
                <w:rFonts w:ascii="AvenirNext LT Pro Light" w:hAnsi="AvenirNext LT Pro Light" w:eastAsiaTheme="minorEastAsia"/>
                <w:color w:val="202A40"/>
              </w:rPr>
              <w:t xml:space="preserve">, adapted from </w:t>
            </w:r>
            <w:r w:rsidRPr="00122D6D" w:rsidR="00122D6D">
              <w:rPr>
                <w:rFonts w:ascii="AvenirNext LT Pro Light" w:hAnsi="AvenirNext LT Pro Light" w:eastAsiaTheme="minorEastAsia"/>
                <w:color w:val="202A40"/>
              </w:rPr>
              <w:t>Atlassian’s incident management process</w:t>
            </w:r>
            <w:r w:rsidR="00122D6D">
              <w:rPr>
                <w:rFonts w:ascii="AvenirNext LT Pro Light" w:hAnsi="AvenirNext LT Pro Light" w:eastAsiaTheme="minorEastAsia"/>
                <w:color w:val="202A40"/>
              </w:rPr>
              <w:t>, “</w:t>
            </w:r>
            <w:r w:rsidRPr="00122D6D" w:rsidR="00122D6D">
              <w:rPr>
                <w:rFonts w:ascii="AvenirNext LT Pro Light" w:hAnsi="AvenirNext LT Pro Light" w:eastAsiaTheme="minorEastAsia"/>
                <w:color w:val="202A40"/>
              </w:rPr>
              <w:t>we hope it can be adapted to suit the needs of your own team</w:t>
            </w:r>
            <w:r w:rsidR="00122D6D">
              <w:rPr>
                <w:rFonts w:ascii="AvenirNext LT Pro Light" w:hAnsi="AvenirNext LT Pro Light" w:eastAsiaTheme="minorEastAsia"/>
                <w:color w:val="202A40"/>
              </w:rPr>
              <w:t>.”</w:t>
            </w:r>
          </w:p>
        </w:tc>
      </w:tr>
      <w:tr w:rsidRPr="00514F51" w:rsidR="00514F51" w:rsidTr="5F9EE39C" w14:paraId="67C98B2D" w14:textId="77777777">
        <w:tc>
          <w:tcPr>
            <w:tcW w:w="1148" w:type="dxa"/>
            <w:tcMar/>
          </w:tcPr>
          <w:p w:rsidRPr="00514F51" w:rsidR="00514F51" w:rsidP="005579D5" w:rsidRDefault="00514F51" w14:paraId="0D26CBB5" w14:textId="7103E562">
            <w:pPr>
              <w:rPr>
                <w:rFonts w:ascii="Avenir Next LT Pro Light" w:hAnsi="Avenir Next LT Pro Light"/>
                <w:color w:val="202A40"/>
              </w:rPr>
            </w:pPr>
            <w:r w:rsidRPr="5F9EE39C" w:rsidR="7849A06C">
              <w:rPr>
                <w:rFonts w:ascii="Avenir Next LT Pro Light" w:hAnsi="Avenir Next LT Pro Light"/>
                <w:color w:val="202A40"/>
              </w:rPr>
              <w:t>2.0</w:t>
            </w:r>
          </w:p>
        </w:tc>
        <w:tc>
          <w:tcPr>
            <w:tcW w:w="2020" w:type="dxa"/>
            <w:tcMar/>
          </w:tcPr>
          <w:p w:rsidRPr="00514F51" w:rsidR="00514F51" w:rsidP="005579D5" w:rsidRDefault="00514F51" w14:paraId="2461A88F" w14:textId="59182EE3">
            <w:pPr>
              <w:rPr>
                <w:rFonts w:ascii="Avenir Next LT Pro Light" w:hAnsi="Avenir Next LT Pro Light"/>
                <w:color w:val="202A40"/>
              </w:rPr>
            </w:pPr>
            <w:r w:rsidRPr="5F9EE39C" w:rsidR="7849A06C">
              <w:rPr>
                <w:rFonts w:ascii="Avenir Next LT Pro Light" w:hAnsi="Avenir Next LT Pro Light"/>
                <w:color w:val="202A40"/>
              </w:rPr>
              <w:t>10/25/2024</w:t>
            </w:r>
          </w:p>
        </w:tc>
        <w:tc>
          <w:tcPr>
            <w:tcW w:w="1530" w:type="dxa"/>
            <w:tcMar/>
          </w:tcPr>
          <w:p w:rsidRPr="00514F51" w:rsidR="00514F51" w:rsidP="005579D5" w:rsidRDefault="00514F51" w14:paraId="518C4C91" w14:textId="3C43160E">
            <w:pPr>
              <w:rPr>
                <w:rFonts w:ascii="Avenir Next LT Pro Light" w:hAnsi="Avenir Next LT Pro Light"/>
                <w:color w:val="202A40"/>
              </w:rPr>
            </w:pPr>
            <w:r w:rsidRPr="5F9EE39C" w:rsidR="7849A06C">
              <w:rPr>
                <w:rFonts w:ascii="Avenir Next LT Pro Light" w:hAnsi="Avenir Next LT Pro Light"/>
                <w:color w:val="202A40"/>
              </w:rPr>
              <w:t>Brandon Balams</w:t>
            </w:r>
          </w:p>
        </w:tc>
        <w:tc>
          <w:tcPr>
            <w:tcW w:w="4158" w:type="dxa"/>
            <w:tcMar/>
          </w:tcPr>
          <w:p w:rsidRPr="00514F51" w:rsidR="00514F51" w:rsidP="5F9EE39C" w:rsidRDefault="00514F51" w14:paraId="247097BF" w14:textId="34B3BBFF">
            <w:pPr>
              <w:rPr>
                <w:rFonts w:ascii="Avenir Next LT Pro Light" w:hAnsi="Avenir Next LT Pro Light"/>
                <w:color w:val="202A40"/>
              </w:rPr>
            </w:pPr>
            <w:r w:rsidRPr="5F9EE39C" w:rsidR="7849A06C">
              <w:rPr>
                <w:rFonts w:ascii="Avenir Next LT Pro Light" w:hAnsi="Avenir Next LT Pro Light"/>
                <w:color w:val="202A40"/>
              </w:rPr>
              <w:t xml:space="preserve">Removed a large amount of “filler” </w:t>
            </w:r>
            <w:r w:rsidRPr="5F9EE39C" w:rsidR="3F036FDC">
              <w:rPr>
                <w:rFonts w:ascii="Avenir Next LT Pro Light" w:hAnsi="Avenir Next LT Pro Light"/>
                <w:color w:val="202A40"/>
              </w:rPr>
              <w:t>paragraphs</w:t>
            </w:r>
            <w:r w:rsidRPr="5F9EE39C" w:rsidR="7849A06C">
              <w:rPr>
                <w:rFonts w:ascii="Avenir Next LT Pro Light" w:hAnsi="Avenir Next LT Pro Light"/>
                <w:color w:val="202A40"/>
              </w:rPr>
              <w:t xml:space="preserve">. </w:t>
            </w:r>
          </w:p>
          <w:p w:rsidRPr="00514F51" w:rsidR="00514F51" w:rsidP="005579D5" w:rsidRDefault="00514F51" w14:paraId="0E622F9E" w14:textId="484315FE">
            <w:pPr>
              <w:rPr>
                <w:rFonts w:ascii="Avenir Next LT Pro Light" w:hAnsi="Avenir Next LT Pro Light"/>
                <w:color w:val="202A40"/>
              </w:rPr>
            </w:pPr>
            <w:r w:rsidRPr="5F9EE39C" w:rsidR="7849A06C">
              <w:rPr>
                <w:rFonts w:ascii="Avenir Next LT Pro Light" w:hAnsi="Avenir Next LT Pro Light"/>
                <w:color w:val="202A40"/>
              </w:rPr>
              <w:t>Updated the paragraphs with proper names and communication.</w:t>
            </w:r>
            <w:r>
              <w:br/>
            </w:r>
            <w:r w:rsidRPr="5F9EE39C" w:rsidR="6EA9020F">
              <w:rPr>
                <w:rFonts w:ascii="Avenir Next LT Pro Light" w:hAnsi="Avenir Next LT Pro Light"/>
                <w:color w:val="202A40"/>
              </w:rPr>
              <w:t xml:space="preserve">Updated with proper Incident response </w:t>
            </w:r>
            <w:r w:rsidRPr="5F9EE39C" w:rsidR="1A5D9DB2">
              <w:rPr>
                <w:rFonts w:ascii="Avenir Next LT Pro Light" w:hAnsi="Avenir Next LT Pro Light"/>
                <w:color w:val="202A40"/>
              </w:rPr>
              <w:t>process</w:t>
            </w:r>
            <w:r w:rsidRPr="5F9EE39C" w:rsidR="6EA9020F">
              <w:rPr>
                <w:rFonts w:ascii="Avenir Next LT Pro Light" w:hAnsi="Avenir Next LT Pro Light"/>
                <w:color w:val="202A40"/>
              </w:rPr>
              <w:t>.</w:t>
            </w:r>
          </w:p>
        </w:tc>
      </w:tr>
      <w:tr w:rsidRPr="00514F51" w:rsidR="00514F51" w:rsidTr="5F9EE39C" w14:paraId="7A700348" w14:textId="77777777">
        <w:tc>
          <w:tcPr>
            <w:tcW w:w="1148" w:type="dxa"/>
            <w:tcMar/>
          </w:tcPr>
          <w:p w:rsidRPr="00514F51" w:rsidR="00514F51" w:rsidP="005579D5" w:rsidRDefault="00514F51" w14:paraId="39ED21D4" w14:textId="77777777">
            <w:pPr>
              <w:rPr>
                <w:rFonts w:ascii="Avenir Next LT Pro Light" w:hAnsi="Avenir Next LT Pro Light"/>
                <w:color w:val="202A40"/>
              </w:rPr>
            </w:pPr>
          </w:p>
        </w:tc>
        <w:tc>
          <w:tcPr>
            <w:tcW w:w="2020" w:type="dxa"/>
            <w:tcMar/>
          </w:tcPr>
          <w:p w:rsidRPr="00514F51" w:rsidR="00514F51" w:rsidP="005579D5" w:rsidRDefault="00514F51" w14:paraId="59378BBE" w14:textId="77777777">
            <w:pPr>
              <w:rPr>
                <w:rFonts w:ascii="Avenir Next LT Pro Light" w:hAnsi="Avenir Next LT Pro Light"/>
                <w:color w:val="202A40"/>
              </w:rPr>
            </w:pPr>
          </w:p>
        </w:tc>
        <w:tc>
          <w:tcPr>
            <w:tcW w:w="1530" w:type="dxa"/>
            <w:tcMar/>
          </w:tcPr>
          <w:p w:rsidRPr="00514F51" w:rsidR="00514F51" w:rsidP="005579D5" w:rsidRDefault="00514F51" w14:paraId="42F8EE09" w14:textId="77777777">
            <w:pPr>
              <w:rPr>
                <w:rFonts w:ascii="Avenir Next LT Pro Light" w:hAnsi="Avenir Next LT Pro Light"/>
                <w:color w:val="202A40"/>
              </w:rPr>
            </w:pPr>
          </w:p>
        </w:tc>
        <w:tc>
          <w:tcPr>
            <w:tcW w:w="4158" w:type="dxa"/>
            <w:tcMar/>
          </w:tcPr>
          <w:p w:rsidRPr="00514F51" w:rsidR="00514F51" w:rsidP="005579D5" w:rsidRDefault="00514F51" w14:paraId="62D0AC54" w14:textId="77777777">
            <w:pPr>
              <w:rPr>
                <w:rFonts w:ascii="Avenir Next LT Pro Light" w:hAnsi="Avenir Next LT Pro Light"/>
                <w:color w:val="202A40"/>
              </w:rPr>
            </w:pPr>
          </w:p>
        </w:tc>
      </w:tr>
      <w:bookmarkEnd w:id="0"/>
      <w:bookmarkEnd w:id="1"/>
    </w:tbl>
    <w:p w:rsidR="00514F51" w:rsidP="00824D91" w:rsidRDefault="00514F51" w14:paraId="2F69758B" w14:textId="466F22A0">
      <w:pPr>
        <w:rPr>
          <w:rFonts w:ascii="AvenirNext LT Pro Light" w:hAnsi="AvenirNext LT Pro Light"/>
          <w:color w:val="202A40"/>
        </w:rPr>
      </w:pPr>
    </w:p>
    <w:p w:rsidR="00E54AC5" w:rsidRDefault="00E54AC5" w14:paraId="30901F5B" w14:textId="6D0B01A4">
      <w:pPr>
        <w:rPr>
          <w:rFonts w:ascii="AvenirNext LT Pro Light" w:hAnsi="AvenirNext LT Pro Light"/>
          <w:color w:val="202A40"/>
        </w:rPr>
      </w:pPr>
      <w:r>
        <w:rPr>
          <w:rFonts w:ascii="AvenirNext LT Pro Light" w:hAnsi="AvenirNext LT Pro Light"/>
          <w:color w:val="202A40"/>
        </w:rPr>
        <w:br w:type="page"/>
      </w:r>
    </w:p>
    <w:p w:rsidR="00A37EFB" w:rsidP="5F9EE39C" w:rsidRDefault="00E54AC5" w14:paraId="5A4AD761" w14:textId="2FA7E094">
      <w:pPr>
        <w:pStyle w:val="Heading2"/>
        <w:rPr>
          <w:rFonts w:ascii="AvenirNext LT Pro Light" w:hAnsi="AvenirNext LT Pro Light"/>
          <w:color w:val="202A40"/>
        </w:rPr>
      </w:pPr>
      <w:bookmarkStart w:name="_Toc29496024" w:id="476367304"/>
      <w:r w:rsidR="461B9EF0">
        <w:rPr/>
        <w:t>Appendix A</w:t>
      </w:r>
      <w:bookmarkEnd w:id="476367304"/>
    </w:p>
    <w:p w:rsidR="00933656" w:rsidRDefault="00933656" w14:paraId="0ED960EC" w14:textId="77777777">
      <w:pPr>
        <w:rPr>
          <w:rFonts w:ascii="AvenirNext LT Pro Light" w:hAnsi="AvenirNext LT Pro Light"/>
          <w:color w:val="202A40"/>
        </w:rPr>
      </w:pPr>
    </w:p>
    <w:p w:rsidR="00933656" w:rsidP="00933656" w:rsidRDefault="00933656" w14:paraId="66188E32" w14:textId="7CA9C1A4">
      <w:pPr>
        <w:rPr>
          <w:rFonts w:ascii="AvenirNext LT Pro Light" w:hAnsi="AvenirNext LT Pro Light"/>
          <w:b/>
          <w:bCs/>
          <w:color w:val="202A40"/>
        </w:rPr>
      </w:pPr>
      <w:r>
        <w:rPr>
          <w:rFonts w:ascii="AvenirNext LT Pro Light" w:hAnsi="AvenirNext LT Pro Light"/>
          <w:b/>
          <w:bCs/>
          <w:color w:val="202A40"/>
        </w:rPr>
        <w:t xml:space="preserve">Major Incident </w:t>
      </w:r>
      <w:r w:rsidR="001A326D">
        <w:rPr>
          <w:rFonts w:ascii="AvenirNext LT Pro Light" w:hAnsi="AvenirNext LT Pro Light"/>
          <w:b/>
          <w:bCs/>
          <w:color w:val="202A40"/>
        </w:rPr>
        <w:t>Commander</w:t>
      </w:r>
      <w:r>
        <w:rPr>
          <w:rFonts w:ascii="AvenirNext LT Pro Light" w:hAnsi="AvenirNext LT Pro Light"/>
          <w:b/>
          <w:bCs/>
          <w:color w:val="202A40"/>
        </w:rPr>
        <w:t xml:space="preserve"> </w:t>
      </w:r>
      <w:r w:rsidR="00203AD0">
        <w:rPr>
          <w:rFonts w:ascii="AvenirNext LT Pro Light" w:hAnsi="AvenirNext LT Pro Light"/>
          <w:b/>
          <w:bCs/>
          <w:color w:val="202A40"/>
        </w:rPr>
        <w:t>checklist/</w:t>
      </w:r>
      <w:r>
        <w:rPr>
          <w:rFonts w:ascii="AvenirNext LT Pro Light" w:hAnsi="AvenirNext LT Pro Light"/>
          <w:b/>
          <w:bCs/>
          <w:color w:val="202A40"/>
        </w:rPr>
        <w:t>cheat sheet</w:t>
      </w:r>
    </w:p>
    <w:p w:rsidR="00933656" w:rsidP="00933656" w:rsidRDefault="00933656" w14:paraId="186E019A" w14:textId="4F402AF0">
      <w:pPr>
        <w:rPr>
          <w:rFonts w:ascii="AvenirNext LT Pro Light" w:hAnsi="AvenirNext LT Pro Light"/>
          <w:b/>
          <w:bCs/>
          <w:color w:val="202A40"/>
        </w:rPr>
      </w:pPr>
    </w:p>
    <w:p w:rsidR="00933656" w:rsidRDefault="00933656" w14:paraId="728E948E" w14:textId="77777777">
      <w:pPr>
        <w:rPr>
          <w:rFonts w:ascii="AvenirNext LT Pro Light" w:hAnsi="AvenirNext LT Pro Light"/>
          <w:color w:val="202A40"/>
        </w:rPr>
        <w:sectPr w:rsidR="00933656" w:rsidSect="001808F7">
          <w:headerReference w:type="default" r:id="rId17"/>
          <w:footerReference w:type="even" r:id="rId18"/>
          <w:footerReference w:type="default" r:id="rId19"/>
          <w:pgSz w:w="12240" w:h="15840" w:orient="portrait"/>
          <w:pgMar w:top="1080" w:right="1800" w:bottom="1080" w:left="1800" w:header="720" w:footer="720" w:gutter="0"/>
          <w:cols w:space="720"/>
          <w:docGrid w:linePitch="360"/>
        </w:sectPr>
      </w:pPr>
    </w:p>
    <w:p w:rsidRPr="0070706A" w:rsidR="00933656" w:rsidP="00933656" w:rsidRDefault="00933656" w14:paraId="6E75F2F3" w14:textId="77777777">
      <w:pPr>
        <w:rPr>
          <w:rFonts w:ascii="AvenirNext LT Pro Light" w:hAnsi="AvenirNext LT Pro Light"/>
          <w:color w:val="202A40"/>
          <w:sz w:val="32"/>
          <w:szCs w:val="40"/>
        </w:rPr>
      </w:pPr>
      <w:r w:rsidRPr="0070706A">
        <w:rPr>
          <w:rFonts w:ascii="AvenirNext LT Pro Light" w:hAnsi="AvenirNext LT Pro Light"/>
          <w:color w:val="202A40"/>
          <w:sz w:val="32"/>
          <w:szCs w:val="40"/>
        </w:rPr>
        <w:t>Connect</w:t>
      </w:r>
    </w:p>
    <w:p w:rsidRPr="0070706A" w:rsidR="00933656" w:rsidP="0064652E" w:rsidRDefault="00933656" w14:paraId="3DF63D5D" w14:textId="524233C9">
      <w:pPr>
        <w:pStyle w:val="ListParagraph"/>
        <w:numPr>
          <w:ilvl w:val="0"/>
          <w:numId w:val="15"/>
        </w:numPr>
        <w:ind w:left="360" w:hanging="180"/>
        <w:rPr>
          <w:rFonts w:ascii="AvenirNext LT Pro Light" w:hAnsi="AvenirNext LT Pro Light"/>
          <w:color w:val="202A40"/>
          <w:szCs w:val="22"/>
        </w:rPr>
      </w:pPr>
      <w:r w:rsidRPr="0070706A">
        <w:rPr>
          <w:rFonts w:ascii="AvenirNext LT Pro Light" w:hAnsi="AvenirNext LT Pro Light"/>
          <w:color w:val="202A40"/>
          <w:szCs w:val="22"/>
        </w:rPr>
        <w:t>Connect to VPN</w:t>
      </w:r>
    </w:p>
    <w:p w:rsidRPr="0070706A" w:rsidR="00933656" w:rsidP="0064652E" w:rsidRDefault="00933656" w14:paraId="2A9CFC5E" w14:textId="50C98FE4">
      <w:pPr>
        <w:pStyle w:val="ListParagraph"/>
        <w:numPr>
          <w:ilvl w:val="0"/>
          <w:numId w:val="15"/>
        </w:numPr>
        <w:ind w:left="360" w:hanging="180"/>
        <w:rPr>
          <w:rFonts w:ascii="AvenirNext LT Pro Light" w:hAnsi="AvenirNext LT Pro Light"/>
          <w:color w:val="202A40"/>
          <w:szCs w:val="22"/>
        </w:rPr>
      </w:pPr>
      <w:r w:rsidRPr="0070706A">
        <w:rPr>
          <w:rFonts w:ascii="AvenirNext LT Pro Light" w:hAnsi="AvenirNext LT Pro Light"/>
          <w:color w:val="202A40"/>
          <w:szCs w:val="22"/>
        </w:rPr>
        <w:t>Resolve the Page</w:t>
      </w:r>
    </w:p>
    <w:p w:rsidRPr="0070706A" w:rsidR="00933656" w:rsidP="0064652E" w:rsidRDefault="00933656" w14:paraId="4F50F249" w14:textId="4C4CD133">
      <w:pPr>
        <w:pStyle w:val="ListParagraph"/>
        <w:numPr>
          <w:ilvl w:val="0"/>
          <w:numId w:val="15"/>
        </w:numPr>
        <w:ind w:left="360" w:hanging="180"/>
        <w:rPr>
          <w:rFonts w:ascii="AvenirNext LT Pro Light" w:hAnsi="AvenirNext LT Pro Light"/>
          <w:color w:val="202A40"/>
          <w:szCs w:val="22"/>
        </w:rPr>
      </w:pPr>
      <w:r w:rsidRPr="0070706A">
        <w:rPr>
          <w:rFonts w:ascii="AvenirNext LT Pro Light" w:hAnsi="AvenirNext LT Pro Light"/>
          <w:color w:val="202A40"/>
          <w:szCs w:val="22"/>
        </w:rPr>
        <w:t>Assign the HOT ticket to yourself</w:t>
      </w:r>
      <w:r w:rsidRPr="0070706A" w:rsidR="0021061F">
        <w:rPr>
          <w:rFonts w:ascii="AvenirNext LT Pro Light" w:hAnsi="AvenirNext LT Pro Light"/>
          <w:color w:val="202A40"/>
          <w:szCs w:val="22"/>
        </w:rPr>
        <w:t xml:space="preserve"> </w:t>
      </w:r>
      <w:r w:rsidRPr="0070706A">
        <w:rPr>
          <w:rFonts w:ascii="AvenirNext LT Pro Light" w:hAnsi="AvenirNext LT Pro Light"/>
          <w:color w:val="202A40"/>
          <w:szCs w:val="22"/>
        </w:rPr>
        <w:t xml:space="preserve">(We use ‘HOT’ as the issue key for incident tickets in Jira. For example an incident ticket might be ‘HOT-1234.’ Thus </w:t>
      </w:r>
      <w:r w:rsidRPr="0070706A" w:rsidR="000A75B7">
        <w:rPr>
          <w:rFonts w:ascii="AvenirNext LT Pro Light" w:hAnsi="AvenirNext LT Pro Light"/>
          <w:color w:val="202A40"/>
          <w:szCs w:val="22"/>
        </w:rPr>
        <w:t>we</w:t>
      </w:r>
      <w:r w:rsidRPr="0070706A">
        <w:rPr>
          <w:rFonts w:ascii="AvenirNext LT Pro Light" w:hAnsi="AvenirNext LT Pro Light"/>
          <w:color w:val="202A40"/>
          <w:szCs w:val="22"/>
        </w:rPr>
        <w:t xml:space="preserve"> will often refer to incidents as HOTs)</w:t>
      </w:r>
    </w:p>
    <w:p w:rsidRPr="0070706A" w:rsidR="0021061F" w:rsidP="0064652E" w:rsidRDefault="00933656" w14:paraId="58F2CB78" w14:textId="1DB7C269">
      <w:pPr>
        <w:pStyle w:val="ListParagraph"/>
        <w:numPr>
          <w:ilvl w:val="1"/>
          <w:numId w:val="15"/>
        </w:numPr>
        <w:ind w:left="630" w:hanging="180"/>
        <w:rPr>
          <w:rFonts w:ascii="AvenirNext LT Pro Light" w:hAnsi="AvenirNext LT Pro Light"/>
          <w:color w:val="202A40"/>
          <w:szCs w:val="22"/>
        </w:rPr>
      </w:pPr>
      <w:r w:rsidRPr="0070706A">
        <w:rPr>
          <w:rFonts w:ascii="AvenirNext LT Pro Light" w:hAnsi="AvenirNext LT Pro Light"/>
          <w:color w:val="202A40"/>
          <w:szCs w:val="22"/>
        </w:rPr>
        <w:t>Incident systems down?</w:t>
      </w:r>
      <w:r w:rsidRPr="0070706A" w:rsidR="00CF268B">
        <w:rPr>
          <w:rFonts w:ascii="AvenirNext LT Pro Light" w:hAnsi="AvenirNext LT Pro Light"/>
          <w:color w:val="202A40"/>
          <w:szCs w:val="22"/>
        </w:rPr>
        <w:t xml:space="preserve">  </w:t>
      </w:r>
      <w:r w:rsidRPr="0070706A" w:rsidR="0021061F">
        <w:rPr>
          <w:rFonts w:ascii="AvenirNext LT Pro Light" w:hAnsi="AvenirNext LT Pro Light"/>
          <w:color w:val="202A40"/>
          <w:szCs w:val="22"/>
        </w:rPr>
        <w:t>GOTO Backups</w:t>
      </w:r>
    </w:p>
    <w:p w:rsidRPr="0070706A" w:rsidR="0021061F" w:rsidP="0021061F" w:rsidRDefault="0021061F" w14:paraId="03DA54DE" w14:textId="77777777">
      <w:pPr>
        <w:rPr>
          <w:rFonts w:ascii="AvenirNext LT Pro Light" w:hAnsi="AvenirNext LT Pro Light"/>
          <w:color w:val="202A40"/>
          <w:sz w:val="28"/>
          <w:szCs w:val="32"/>
        </w:rPr>
      </w:pPr>
    </w:p>
    <w:p w:rsidRPr="0070706A" w:rsidR="0021061F" w:rsidP="0021061F" w:rsidRDefault="0021061F" w14:paraId="594E4B77" w14:textId="217E42ED">
      <w:pPr>
        <w:rPr>
          <w:rFonts w:ascii="AvenirNext LT Pro Light" w:hAnsi="AvenirNext LT Pro Light"/>
          <w:color w:val="202A40"/>
          <w:sz w:val="32"/>
          <w:szCs w:val="40"/>
        </w:rPr>
      </w:pPr>
      <w:r w:rsidRPr="0070706A">
        <w:rPr>
          <w:rFonts w:ascii="AvenirNext LT Pro Light" w:hAnsi="AvenirNext LT Pro Light"/>
          <w:color w:val="202A40"/>
          <w:sz w:val="32"/>
          <w:szCs w:val="40"/>
        </w:rPr>
        <w:t>Open Communications</w:t>
      </w:r>
    </w:p>
    <w:p w:rsidRPr="0070706A" w:rsidR="0021061F" w:rsidP="0064652E" w:rsidRDefault="0021061F" w14:paraId="2BB206CC" w14:textId="6B9C5D1C">
      <w:pPr>
        <w:pStyle w:val="ListParagraph"/>
        <w:numPr>
          <w:ilvl w:val="0"/>
          <w:numId w:val="16"/>
        </w:numPr>
        <w:ind w:left="540"/>
        <w:rPr>
          <w:rFonts w:ascii="AvenirNext LT Pro Light" w:hAnsi="AvenirNext LT Pro Light"/>
          <w:color w:val="202A40"/>
        </w:rPr>
      </w:pPr>
      <w:r w:rsidRPr="0070706A">
        <w:rPr>
          <w:rFonts w:ascii="AvenirNext LT Pro Light" w:hAnsi="AvenirNext LT Pro Light"/>
          <w:color w:val="202A40"/>
        </w:rPr>
        <w:t xml:space="preserve">Click Incident Setup on the HOT </w:t>
      </w:r>
    </w:p>
    <w:p w:rsidRPr="0070706A" w:rsidR="0021061F" w:rsidP="0064652E" w:rsidRDefault="0021061F" w14:paraId="67BB8F88" w14:textId="4EC44897">
      <w:pPr>
        <w:pStyle w:val="ListParagraph"/>
        <w:numPr>
          <w:ilvl w:val="0"/>
          <w:numId w:val="16"/>
        </w:numPr>
        <w:ind w:left="540"/>
        <w:rPr>
          <w:rFonts w:ascii="AvenirNext LT Pro Light" w:hAnsi="AvenirNext LT Pro Light"/>
          <w:color w:val="202A40"/>
        </w:rPr>
      </w:pPr>
      <w:r w:rsidRPr="0070706A">
        <w:rPr>
          <w:rFonts w:ascii="AvenirNext LT Pro Light" w:hAnsi="AvenirNext LT Pro Light"/>
          <w:color w:val="202A40"/>
        </w:rPr>
        <w:t>Get team into Slack and Zoom</w:t>
      </w:r>
    </w:p>
    <w:p w:rsidRPr="0070706A" w:rsidR="00933656" w:rsidP="00933656" w:rsidRDefault="00933656" w14:paraId="64AFB9BF" w14:textId="77777777">
      <w:pPr>
        <w:rPr>
          <w:rFonts w:ascii="AvenirNext LT Pro Light" w:hAnsi="AvenirNext LT Pro Light"/>
          <w:color w:val="202A40"/>
          <w:sz w:val="28"/>
          <w:szCs w:val="32"/>
        </w:rPr>
      </w:pPr>
    </w:p>
    <w:p w:rsidRPr="0070706A" w:rsidR="0021061F" w:rsidP="0021061F" w:rsidRDefault="0021061F" w14:paraId="20D8C0EF" w14:textId="77777777">
      <w:pPr>
        <w:rPr>
          <w:rFonts w:ascii="AvenirNext LT Pro Light" w:hAnsi="AvenirNext LT Pro Light"/>
          <w:color w:val="202A40"/>
          <w:sz w:val="32"/>
          <w:szCs w:val="40"/>
        </w:rPr>
      </w:pPr>
      <w:r w:rsidRPr="0070706A">
        <w:rPr>
          <w:rFonts w:ascii="AvenirNext LT Pro Light" w:hAnsi="AvenirNext LT Pro Light"/>
          <w:color w:val="202A40"/>
          <w:sz w:val="32"/>
          <w:szCs w:val="40"/>
        </w:rPr>
        <w:t>Assess</w:t>
      </w:r>
    </w:p>
    <w:p w:rsidRPr="0070706A" w:rsidR="0021061F" w:rsidP="0064652E" w:rsidRDefault="0021061F" w14:paraId="366E52B0" w14:textId="55A51578">
      <w:pPr>
        <w:pStyle w:val="ListParagraph"/>
        <w:numPr>
          <w:ilvl w:val="0"/>
          <w:numId w:val="17"/>
        </w:numPr>
        <w:ind w:left="540"/>
        <w:rPr>
          <w:rFonts w:ascii="AvenirNext LT Pro Light" w:hAnsi="AvenirNext LT Pro Light"/>
          <w:color w:val="202A40"/>
        </w:rPr>
      </w:pPr>
      <w:r w:rsidRPr="0070706A">
        <w:rPr>
          <w:rFonts w:ascii="AvenirNext LT Pro Light" w:hAnsi="AvenirNext LT Pro Light"/>
          <w:color w:val="202A40"/>
        </w:rPr>
        <w:t>Assess severity go/severity</w:t>
      </w:r>
    </w:p>
    <w:p w:rsidRPr="0070706A" w:rsidR="0021061F" w:rsidP="0064652E" w:rsidRDefault="0021061F" w14:paraId="4166F6D0" w14:textId="3935716A">
      <w:pPr>
        <w:pStyle w:val="ListParagraph"/>
        <w:numPr>
          <w:ilvl w:val="1"/>
          <w:numId w:val="17"/>
        </w:numPr>
        <w:ind w:left="720"/>
        <w:rPr>
          <w:rFonts w:ascii="AvenirNext LT Pro Light" w:hAnsi="AvenirNext LT Pro Light"/>
          <w:color w:val="202A40"/>
        </w:rPr>
      </w:pPr>
      <w:r w:rsidRPr="0070706A">
        <w:rPr>
          <w:rFonts w:ascii="AvenirNext LT Pro Light" w:hAnsi="AvenirNext LT Pro Light"/>
          <w:color w:val="202A40"/>
        </w:rPr>
        <w:t>What is the impact to customers?</w:t>
      </w:r>
    </w:p>
    <w:p w:rsidRPr="0070706A" w:rsidR="0021061F" w:rsidP="0064652E" w:rsidRDefault="0021061F" w14:paraId="26177157" w14:textId="524CBAA9">
      <w:pPr>
        <w:pStyle w:val="ListParagraph"/>
        <w:numPr>
          <w:ilvl w:val="1"/>
          <w:numId w:val="17"/>
        </w:numPr>
        <w:ind w:left="720"/>
        <w:rPr>
          <w:rFonts w:ascii="AvenirNext LT Pro Light" w:hAnsi="AvenirNext LT Pro Light"/>
          <w:color w:val="202A40"/>
        </w:rPr>
      </w:pPr>
      <w:r w:rsidRPr="0070706A">
        <w:rPr>
          <w:rFonts w:ascii="AvenirNext LT Pro Light" w:hAnsi="AvenirNext LT Pro Light"/>
          <w:color w:val="202A40"/>
        </w:rPr>
        <w:t>What are they seeing?</w:t>
      </w:r>
    </w:p>
    <w:p w:rsidRPr="0070706A" w:rsidR="0021061F" w:rsidP="0064652E" w:rsidRDefault="0021061F" w14:paraId="6C63E008" w14:textId="64A1C65A">
      <w:pPr>
        <w:pStyle w:val="ListParagraph"/>
        <w:numPr>
          <w:ilvl w:val="1"/>
          <w:numId w:val="17"/>
        </w:numPr>
        <w:ind w:left="720"/>
        <w:rPr>
          <w:rFonts w:ascii="AvenirNext LT Pro Light" w:hAnsi="AvenirNext LT Pro Light"/>
          <w:color w:val="202A40"/>
        </w:rPr>
      </w:pPr>
      <w:r w:rsidRPr="0070706A">
        <w:rPr>
          <w:rFonts w:ascii="AvenirNext LT Pro Light" w:hAnsi="AvenirNext LT Pro Light"/>
          <w:color w:val="202A40"/>
        </w:rPr>
        <w:t>How many customers are affected?</w:t>
      </w:r>
    </w:p>
    <w:p w:rsidRPr="0070706A" w:rsidR="0021061F" w:rsidP="0064652E" w:rsidRDefault="0021061F" w14:paraId="4E969368" w14:textId="2D43462F">
      <w:pPr>
        <w:pStyle w:val="ListParagraph"/>
        <w:numPr>
          <w:ilvl w:val="1"/>
          <w:numId w:val="17"/>
        </w:numPr>
        <w:ind w:left="720"/>
        <w:rPr>
          <w:rFonts w:ascii="AvenirNext LT Pro Light" w:hAnsi="AvenirNext LT Pro Light"/>
          <w:color w:val="202A40"/>
        </w:rPr>
      </w:pPr>
      <w:r w:rsidRPr="0070706A">
        <w:rPr>
          <w:rFonts w:ascii="AvenirNext LT Pro Light" w:hAnsi="AvenirNext LT Pro Light"/>
          <w:color w:val="202A40"/>
        </w:rPr>
        <w:t>When did it start?</w:t>
      </w:r>
    </w:p>
    <w:p w:rsidRPr="0070706A" w:rsidR="0021061F" w:rsidP="0064652E" w:rsidRDefault="0021061F" w14:paraId="01A1EA68" w14:textId="08E84A9A">
      <w:pPr>
        <w:pStyle w:val="ListParagraph"/>
        <w:numPr>
          <w:ilvl w:val="1"/>
          <w:numId w:val="17"/>
        </w:numPr>
        <w:ind w:left="720"/>
        <w:rPr>
          <w:rFonts w:ascii="AvenirNext LT Pro Light" w:hAnsi="AvenirNext LT Pro Light"/>
          <w:color w:val="202A40"/>
        </w:rPr>
      </w:pPr>
      <w:r w:rsidRPr="0070706A">
        <w:rPr>
          <w:rFonts w:ascii="AvenirNext LT Pro Light" w:hAnsi="AvenirNext LT Pro Light"/>
          <w:color w:val="202A40"/>
        </w:rPr>
        <w:t>How many support tickets are there?</w:t>
      </w:r>
    </w:p>
    <w:p w:rsidRPr="0070706A" w:rsidR="0021061F" w:rsidP="0064652E" w:rsidRDefault="0021061F" w14:paraId="3BAA414B" w14:textId="52829B09">
      <w:pPr>
        <w:pStyle w:val="ListParagraph"/>
        <w:numPr>
          <w:ilvl w:val="1"/>
          <w:numId w:val="17"/>
        </w:numPr>
        <w:ind w:left="720"/>
        <w:rPr>
          <w:rFonts w:ascii="AvenirNext LT Pro Light" w:hAnsi="AvenirNext LT Pro Light"/>
          <w:color w:val="202A40"/>
        </w:rPr>
      </w:pPr>
      <w:r w:rsidRPr="0070706A">
        <w:rPr>
          <w:rFonts w:ascii="AvenirNext LT Pro Light" w:hAnsi="AvenirNext LT Pro Light"/>
          <w:color w:val="202A40"/>
        </w:rPr>
        <w:t>Any other factors eg Twitter, data loss, security?</w:t>
      </w:r>
    </w:p>
    <w:p w:rsidRPr="0070706A" w:rsidR="0021061F" w:rsidP="0064652E" w:rsidRDefault="0021061F" w14:paraId="0D97A5DA" w14:textId="77827EBC">
      <w:pPr>
        <w:pStyle w:val="ListParagraph"/>
        <w:numPr>
          <w:ilvl w:val="0"/>
          <w:numId w:val="17"/>
        </w:numPr>
        <w:ind w:left="540"/>
        <w:rPr>
          <w:rFonts w:ascii="AvenirNext LT Pro Light" w:hAnsi="AvenirNext LT Pro Light"/>
          <w:color w:val="202A40"/>
        </w:rPr>
      </w:pPr>
      <w:r w:rsidRPr="0070706A">
        <w:rPr>
          <w:rFonts w:ascii="AvenirNext LT Pro Light" w:hAnsi="AvenirNext LT Pro Light"/>
          <w:color w:val="202A40"/>
        </w:rPr>
        <w:t>Confirm HOT “Affected Products”</w:t>
      </w:r>
    </w:p>
    <w:p w:rsidRPr="0070706A" w:rsidR="0021061F" w:rsidP="0064652E" w:rsidRDefault="0021061F" w14:paraId="0DC265B4" w14:textId="6444E3A9">
      <w:pPr>
        <w:pStyle w:val="ListParagraph"/>
        <w:numPr>
          <w:ilvl w:val="0"/>
          <w:numId w:val="17"/>
        </w:numPr>
        <w:ind w:left="540"/>
        <w:rPr>
          <w:rFonts w:ascii="AvenirNext LT Pro Light" w:hAnsi="AvenirNext LT Pro Light"/>
          <w:color w:val="202A40"/>
        </w:rPr>
      </w:pPr>
      <w:r w:rsidRPr="0070706A">
        <w:rPr>
          <w:rFonts w:ascii="AvenirNext LT Pro Light" w:hAnsi="AvenirNext LT Pro Light"/>
          <w:color w:val="202A40"/>
        </w:rPr>
        <w:t>Confirm HOT “Severity”</w:t>
      </w:r>
    </w:p>
    <w:p w:rsidRPr="0070706A" w:rsidR="0021061F" w:rsidP="0064652E" w:rsidRDefault="0021061F" w14:paraId="75C46522" w14:textId="41DEC3DA">
      <w:pPr>
        <w:pStyle w:val="ListParagraph"/>
        <w:numPr>
          <w:ilvl w:val="0"/>
          <w:numId w:val="17"/>
        </w:numPr>
        <w:ind w:left="540"/>
        <w:rPr>
          <w:rFonts w:ascii="AvenirNext LT Pro Light" w:hAnsi="AvenirNext LT Pro Light"/>
          <w:color w:val="202A40"/>
        </w:rPr>
      </w:pPr>
      <w:r w:rsidRPr="0070706A">
        <w:rPr>
          <w:rFonts w:ascii="AvenirNext LT Pro Light" w:hAnsi="AvenirNext LT Pro Light"/>
          <w:color w:val="202A40"/>
        </w:rPr>
        <w:t>Post Initial Communications quickly</w:t>
      </w:r>
    </w:p>
    <w:p w:rsidRPr="0070706A" w:rsidR="0021061F" w:rsidP="0064652E" w:rsidRDefault="0021061F" w14:paraId="0A68B2C7" w14:textId="77777777">
      <w:pPr>
        <w:pStyle w:val="ListParagraph"/>
        <w:numPr>
          <w:ilvl w:val="0"/>
          <w:numId w:val="17"/>
        </w:numPr>
        <w:ind w:left="540"/>
        <w:rPr>
          <w:rFonts w:ascii="AvenirNext LT Pro Light" w:hAnsi="AvenirNext LT Pro Light"/>
          <w:color w:val="202A40"/>
        </w:rPr>
      </w:pPr>
      <w:r w:rsidRPr="0070706A">
        <w:rPr>
          <w:rFonts w:ascii="AvenirNext LT Pro Light" w:hAnsi="AvenirNext LT Pro Light"/>
          <w:color w:val="202A40"/>
        </w:rPr>
        <w:t>(&lt;=30m)</w:t>
      </w:r>
    </w:p>
    <w:p w:rsidRPr="0070706A" w:rsidR="00CF268B" w:rsidP="0064652E" w:rsidRDefault="0021061F" w14:paraId="2468EDFF" w14:textId="77777777">
      <w:pPr>
        <w:pStyle w:val="ListParagraph"/>
        <w:numPr>
          <w:ilvl w:val="1"/>
          <w:numId w:val="17"/>
        </w:numPr>
        <w:ind w:left="720"/>
        <w:rPr>
          <w:rFonts w:ascii="AvenirNext LT Pro Light" w:hAnsi="AvenirNext LT Pro Light"/>
          <w:color w:val="202A40"/>
        </w:rPr>
      </w:pPr>
      <w:r w:rsidRPr="0070706A">
        <w:rPr>
          <w:rFonts w:ascii="AvenirNext LT Pro Light" w:hAnsi="AvenirNext LT Pro Light"/>
          <w:color w:val="202A40"/>
        </w:rPr>
        <w:t>Internal: go/internalcomms</w:t>
      </w:r>
    </w:p>
    <w:p w:rsidRPr="0070706A" w:rsidR="0021061F" w:rsidP="0064652E" w:rsidRDefault="0021061F" w14:paraId="6D9F45A5" w14:textId="0024F21D">
      <w:pPr>
        <w:pStyle w:val="ListParagraph"/>
        <w:numPr>
          <w:ilvl w:val="1"/>
          <w:numId w:val="17"/>
        </w:numPr>
        <w:ind w:left="720"/>
        <w:rPr>
          <w:rFonts w:ascii="AvenirNext LT Pro Light" w:hAnsi="AvenirNext LT Pro Light"/>
          <w:color w:val="202A40"/>
        </w:rPr>
      </w:pPr>
      <w:r w:rsidRPr="0070706A">
        <w:rPr>
          <w:rFonts w:ascii="AvenirNext LT Pro Light" w:hAnsi="AvenirNext LT Pro Light"/>
          <w:color w:val="202A40"/>
        </w:rPr>
        <w:t>External: go/externalcomms</w:t>
      </w:r>
    </w:p>
    <w:p w:rsidRPr="0070706A" w:rsidR="0021061F" w:rsidP="0064652E" w:rsidRDefault="0021061F" w14:paraId="123FC47A" w14:textId="69BA59D7">
      <w:pPr>
        <w:pStyle w:val="ListParagraph"/>
        <w:numPr>
          <w:ilvl w:val="0"/>
          <w:numId w:val="17"/>
        </w:numPr>
        <w:ind w:left="540"/>
        <w:rPr>
          <w:rFonts w:ascii="AvenirNext LT Pro Light" w:hAnsi="AvenirNext LT Pro Light"/>
          <w:color w:val="202A40"/>
        </w:rPr>
      </w:pPr>
      <w:r w:rsidRPr="0070706A">
        <w:rPr>
          <w:rFonts w:ascii="AvenirNext LT Pro Light" w:hAnsi="AvenirNext LT Pro Light"/>
          <w:color w:val="202A40"/>
        </w:rPr>
        <w:t>Security Incident? Page SecInt go/pagesecint</w:t>
      </w:r>
    </w:p>
    <w:p w:rsidRPr="0070706A" w:rsidR="0021061F" w:rsidP="00933656" w:rsidRDefault="0021061F" w14:paraId="153AE455" w14:textId="69F68929">
      <w:pPr>
        <w:rPr>
          <w:rFonts w:ascii="AvenirNext LT Pro Light" w:hAnsi="AvenirNext LT Pro Light"/>
          <w:color w:val="202A40"/>
          <w:sz w:val="26"/>
          <w:szCs w:val="28"/>
        </w:rPr>
      </w:pPr>
    </w:p>
    <w:p w:rsidRPr="0070706A" w:rsidR="0021061F" w:rsidP="00933656" w:rsidRDefault="0021061F" w14:paraId="31F8D2CC" w14:textId="31BB9AFA">
      <w:pPr>
        <w:rPr>
          <w:rFonts w:ascii="AvenirNext LT Pro Light" w:hAnsi="AvenirNext LT Pro Light"/>
          <w:color w:val="202A40"/>
          <w:sz w:val="26"/>
          <w:szCs w:val="28"/>
        </w:rPr>
      </w:pPr>
    </w:p>
    <w:p w:rsidRPr="0070706A" w:rsidR="0021061F" w:rsidP="00933656" w:rsidRDefault="0021061F" w14:paraId="05352B83" w14:textId="186DDA46">
      <w:pPr>
        <w:rPr>
          <w:rFonts w:ascii="AvenirNext LT Pro Light" w:hAnsi="AvenirNext LT Pro Light"/>
          <w:color w:val="202A40"/>
          <w:sz w:val="26"/>
          <w:szCs w:val="28"/>
        </w:rPr>
      </w:pPr>
    </w:p>
    <w:p w:rsidRPr="0070706A" w:rsidR="00933656" w:rsidP="00933656" w:rsidRDefault="00933656" w14:paraId="11C2214C" w14:textId="0F5641E3">
      <w:pPr>
        <w:rPr>
          <w:rFonts w:ascii="AvenirNext LT Pro Light" w:hAnsi="AvenirNext LT Pro Light"/>
          <w:color w:val="202A40"/>
          <w:sz w:val="32"/>
          <w:szCs w:val="40"/>
        </w:rPr>
      </w:pPr>
      <w:r w:rsidRPr="0070706A">
        <w:rPr>
          <w:rFonts w:ascii="AvenirNext LT Pro Light" w:hAnsi="AvenirNext LT Pro Light"/>
          <w:color w:val="202A40"/>
          <w:sz w:val="32"/>
          <w:szCs w:val="40"/>
        </w:rPr>
        <w:t>Escalate</w:t>
      </w:r>
    </w:p>
    <w:p w:rsidRPr="0070706A" w:rsidR="00CF268B" w:rsidP="0064652E" w:rsidRDefault="00933656" w14:paraId="3A64041F" w14:textId="77777777">
      <w:pPr>
        <w:pStyle w:val="ListParagraph"/>
        <w:numPr>
          <w:ilvl w:val="0"/>
          <w:numId w:val="18"/>
        </w:numPr>
        <w:ind w:left="540"/>
        <w:rPr>
          <w:rFonts w:ascii="AvenirNext LT Pro Light" w:hAnsi="AvenirNext LT Pro Light"/>
          <w:color w:val="202A40"/>
        </w:rPr>
      </w:pPr>
      <w:r w:rsidRPr="0070706A">
        <w:rPr>
          <w:rFonts w:ascii="AvenirNext LT Pro Light" w:hAnsi="AvenirNext LT Pro Light"/>
          <w:color w:val="202A40"/>
        </w:rPr>
        <w:t>Who else do we need to resolve this?</w:t>
      </w:r>
    </w:p>
    <w:p w:rsidRPr="0070706A" w:rsidR="00933656" w:rsidP="0064652E" w:rsidRDefault="00933656" w14:paraId="67F52DD2" w14:textId="7BDEE8BD">
      <w:pPr>
        <w:pStyle w:val="ListParagraph"/>
        <w:numPr>
          <w:ilvl w:val="1"/>
          <w:numId w:val="18"/>
        </w:numPr>
        <w:ind w:left="900"/>
        <w:rPr>
          <w:rFonts w:ascii="AvenirNext LT Pro Light" w:hAnsi="AvenirNext LT Pro Light"/>
          <w:color w:val="202A40"/>
        </w:rPr>
      </w:pPr>
      <w:r w:rsidRPr="0070706A">
        <w:rPr>
          <w:rFonts w:ascii="AvenirNext LT Pro Light" w:hAnsi="AvenirNext LT Pro Light"/>
          <w:color w:val="202A40"/>
        </w:rPr>
        <w:t xml:space="preserve">Platform or Infrastructure </w:t>
      </w:r>
      <w:r w:rsidRPr="0070706A" w:rsidR="00E13C4C">
        <w:rPr>
          <w:rFonts w:ascii="AvenirNext LT Pro Light" w:hAnsi="AvenirNext LT Pro Light"/>
          <w:color w:val="202A40"/>
        </w:rPr>
        <w:t>t</w:t>
      </w:r>
      <w:r w:rsidRPr="0070706A">
        <w:rPr>
          <w:rFonts w:ascii="AvenirNext LT Pro Light" w:hAnsi="AvenirNext LT Pro Light"/>
          <w:color w:val="202A40"/>
        </w:rPr>
        <w:t>eams,</w:t>
      </w:r>
      <w:r w:rsidRPr="0070706A" w:rsidR="00CF268B">
        <w:rPr>
          <w:rFonts w:ascii="AvenirNext LT Pro Light" w:hAnsi="AvenirNext LT Pro Light"/>
          <w:color w:val="202A40"/>
        </w:rPr>
        <w:t xml:space="preserve"> </w:t>
      </w:r>
      <w:r w:rsidRPr="0070706A">
        <w:rPr>
          <w:rFonts w:ascii="AvenirNext LT Pro Light" w:hAnsi="AvenirNext LT Pro Light"/>
          <w:color w:val="202A40"/>
        </w:rPr>
        <w:t xml:space="preserve">other products? </w:t>
      </w:r>
      <w:r w:rsidRPr="0070706A" w:rsidR="00E13C4C">
        <w:rPr>
          <w:rFonts w:ascii="AvenirNext LT Pro Light" w:hAnsi="AvenirNext LT Pro Light"/>
          <w:color w:val="202A40"/>
        </w:rPr>
        <w:t>g</w:t>
      </w:r>
      <w:r w:rsidRPr="0070706A">
        <w:rPr>
          <w:rFonts w:ascii="AvenirNext LT Pro Light" w:hAnsi="AvenirNext LT Pro Light"/>
          <w:color w:val="202A40"/>
        </w:rPr>
        <w:t>o/oncall</w:t>
      </w:r>
    </w:p>
    <w:p w:rsidRPr="0070706A" w:rsidR="00933656" w:rsidP="0064652E" w:rsidRDefault="00933656" w14:paraId="43EBAE6D" w14:textId="2AC01EC0">
      <w:pPr>
        <w:pStyle w:val="ListParagraph"/>
        <w:numPr>
          <w:ilvl w:val="1"/>
          <w:numId w:val="18"/>
        </w:numPr>
        <w:ind w:left="900"/>
        <w:rPr>
          <w:rFonts w:ascii="AvenirNext LT Pro Light" w:hAnsi="AvenirNext LT Pro Light"/>
          <w:color w:val="202A40"/>
        </w:rPr>
      </w:pPr>
      <w:r w:rsidRPr="0070706A">
        <w:rPr>
          <w:rFonts w:ascii="AvenirNext LT Pro Light" w:hAnsi="AvenirNext LT Pro Light"/>
          <w:color w:val="202A40"/>
        </w:rPr>
        <w:t>Need a dedicated External Communications Manager? go/externalcomms</w:t>
      </w:r>
    </w:p>
    <w:p w:rsidRPr="0070706A" w:rsidR="00933656" w:rsidP="0064652E" w:rsidRDefault="00933656" w14:paraId="438F5CF8" w14:textId="2768801F">
      <w:pPr>
        <w:pStyle w:val="ListParagraph"/>
        <w:numPr>
          <w:ilvl w:val="1"/>
          <w:numId w:val="18"/>
        </w:numPr>
        <w:ind w:left="900"/>
        <w:rPr>
          <w:rFonts w:ascii="AvenirNext LT Pro Light" w:hAnsi="AvenirNext LT Pro Light"/>
          <w:color w:val="202A40"/>
        </w:rPr>
      </w:pPr>
      <w:r w:rsidRPr="0070706A">
        <w:rPr>
          <w:rFonts w:ascii="AvenirNext LT Pro Light" w:hAnsi="AvenirNext LT Pro Light"/>
          <w:color w:val="202A40"/>
        </w:rPr>
        <w:t>Security Incident? go/pagesecint</w:t>
      </w:r>
    </w:p>
    <w:p w:rsidRPr="0070706A" w:rsidR="00933656" w:rsidP="0064652E" w:rsidRDefault="00933656" w14:paraId="6DEE79F8" w14:textId="6F07ECF7">
      <w:pPr>
        <w:pStyle w:val="ListParagraph"/>
        <w:numPr>
          <w:ilvl w:val="1"/>
          <w:numId w:val="18"/>
        </w:numPr>
        <w:ind w:left="900"/>
        <w:rPr>
          <w:rFonts w:ascii="AvenirNext LT Pro Light" w:hAnsi="AvenirNext LT Pro Light"/>
          <w:color w:val="202A40"/>
        </w:rPr>
      </w:pPr>
      <w:r w:rsidRPr="0070706A">
        <w:rPr>
          <w:rFonts w:ascii="AvenirNext LT Pro Light" w:hAnsi="AvenirNext LT Pro Light"/>
          <w:color w:val="202A40"/>
        </w:rPr>
        <w:t>More MIMs needed? go/imoc</w:t>
      </w:r>
    </w:p>
    <w:p w:rsidRPr="0070706A" w:rsidR="00933656" w:rsidP="0064652E" w:rsidRDefault="00933656" w14:paraId="70CA242A" w14:textId="1E1AB96B">
      <w:pPr>
        <w:pStyle w:val="ListParagraph"/>
        <w:numPr>
          <w:ilvl w:val="1"/>
          <w:numId w:val="18"/>
        </w:numPr>
        <w:ind w:left="900"/>
        <w:rPr>
          <w:rFonts w:ascii="AvenirNext LT Pro Light" w:hAnsi="AvenirNext LT Pro Light"/>
          <w:color w:val="202A40"/>
        </w:rPr>
      </w:pPr>
      <w:r w:rsidRPr="0070706A">
        <w:rPr>
          <w:rFonts w:ascii="AvenirNext LT Pro Light" w:hAnsi="AvenirNext LT Pro Light"/>
          <w:color w:val="202A40"/>
        </w:rPr>
        <w:t>AWS? go/awshelp</w:t>
      </w:r>
    </w:p>
    <w:p w:rsidRPr="0070706A" w:rsidR="00933656" w:rsidP="0064652E" w:rsidRDefault="00933656" w14:paraId="15DA4FE1" w14:textId="518B9575">
      <w:pPr>
        <w:pStyle w:val="ListParagraph"/>
        <w:numPr>
          <w:ilvl w:val="1"/>
          <w:numId w:val="18"/>
        </w:numPr>
        <w:ind w:left="900"/>
        <w:rPr>
          <w:rFonts w:ascii="AvenirNext LT Pro Light" w:hAnsi="AvenirNext LT Pro Light"/>
          <w:color w:val="202A40"/>
        </w:rPr>
      </w:pPr>
      <w:r w:rsidRPr="0070706A">
        <w:rPr>
          <w:rFonts w:ascii="AvenirNext LT Pro Light" w:hAnsi="AvenirNext LT Pro Light"/>
          <w:color w:val="202A40"/>
        </w:rPr>
        <w:t>Head of Engineering</w:t>
      </w:r>
      <w:r w:rsidRPr="0070706A" w:rsidR="00E13C4C">
        <w:rPr>
          <w:rFonts w:ascii="AvenirNext LT Pro Light" w:hAnsi="AvenirNext LT Pro Light"/>
          <w:color w:val="202A40"/>
        </w:rPr>
        <w:t xml:space="preserve"> </w:t>
      </w:r>
      <w:r w:rsidRPr="0070706A">
        <w:rPr>
          <w:rFonts w:ascii="AvenirNext LT Pro Light" w:hAnsi="AvenirNext LT Pro Light"/>
          <w:color w:val="202A40"/>
        </w:rPr>
        <w:t>/CTO</w:t>
      </w:r>
      <w:r w:rsidRPr="0070706A" w:rsidR="00E13C4C">
        <w:rPr>
          <w:rFonts w:ascii="AvenirNext LT Pro Light" w:hAnsi="AvenirNext LT Pro Light"/>
          <w:color w:val="202A40"/>
        </w:rPr>
        <w:t xml:space="preserve"> </w:t>
      </w:r>
      <w:r w:rsidRPr="0070706A">
        <w:rPr>
          <w:rFonts w:ascii="AvenirNext LT Pro Light" w:hAnsi="AvenirNext LT Pro Light"/>
          <w:color w:val="202A40"/>
        </w:rPr>
        <w:t>/Founders?</w:t>
      </w:r>
    </w:p>
    <w:p w:rsidRPr="0070706A" w:rsidR="00933656" w:rsidP="0064652E" w:rsidRDefault="00933656" w14:paraId="73371E83" w14:textId="1CEBB60A">
      <w:pPr>
        <w:pStyle w:val="ListParagraph"/>
        <w:numPr>
          <w:ilvl w:val="0"/>
          <w:numId w:val="18"/>
        </w:numPr>
        <w:ind w:left="540"/>
        <w:rPr>
          <w:rFonts w:ascii="AvenirNext LT Pro Light" w:hAnsi="AvenirNext LT Pro Light"/>
          <w:color w:val="202A40"/>
        </w:rPr>
      </w:pPr>
      <w:r w:rsidRPr="0070706A">
        <w:rPr>
          <w:rFonts w:ascii="AvenirNext LT Pro Light" w:hAnsi="AvenirNext LT Pro Light"/>
          <w:color w:val="202A40"/>
        </w:rPr>
        <w:t>Anyone else?</w:t>
      </w:r>
    </w:p>
    <w:p w:rsidRPr="0070706A" w:rsidR="00933656" w:rsidP="0064652E" w:rsidRDefault="00933656" w14:paraId="249A7523" w14:textId="440D1707">
      <w:pPr>
        <w:pStyle w:val="ListParagraph"/>
        <w:numPr>
          <w:ilvl w:val="0"/>
          <w:numId w:val="18"/>
        </w:numPr>
        <w:ind w:left="540"/>
        <w:rPr>
          <w:rFonts w:ascii="AvenirNext LT Pro Light" w:hAnsi="AvenirNext LT Pro Light"/>
          <w:color w:val="202A40"/>
        </w:rPr>
      </w:pPr>
      <w:r w:rsidRPr="0070706A">
        <w:rPr>
          <w:rFonts w:ascii="AvenirNext LT Pro Light" w:hAnsi="AvenirNext LT Pro Light"/>
          <w:color w:val="202A40"/>
        </w:rPr>
        <w:t>Directory</w:t>
      </w:r>
    </w:p>
    <w:p w:rsidRPr="0070706A" w:rsidR="00933656" w:rsidP="0064652E" w:rsidRDefault="00933656" w14:paraId="548C88C5" w14:textId="45392F8D">
      <w:pPr>
        <w:pStyle w:val="ListParagraph"/>
        <w:numPr>
          <w:ilvl w:val="0"/>
          <w:numId w:val="18"/>
        </w:numPr>
        <w:ind w:left="540"/>
        <w:rPr>
          <w:rFonts w:ascii="AvenirNext LT Pro Light" w:hAnsi="AvenirNext LT Pro Light"/>
          <w:color w:val="202A40"/>
        </w:rPr>
      </w:pPr>
      <w:r w:rsidRPr="0070706A">
        <w:rPr>
          <w:rFonts w:ascii="AvenirNext LT Pro Light" w:hAnsi="AvenirNext LT Pro Light"/>
          <w:color w:val="202A40"/>
        </w:rPr>
        <w:t>Opsgenie’s “Users” list.</w:t>
      </w:r>
    </w:p>
    <w:p w:rsidRPr="0070706A" w:rsidR="00933656" w:rsidP="0064652E" w:rsidRDefault="00933656" w14:paraId="2E67CB3A" w14:textId="3DE1FD0E">
      <w:pPr>
        <w:pStyle w:val="ListParagraph"/>
        <w:numPr>
          <w:ilvl w:val="0"/>
          <w:numId w:val="18"/>
        </w:numPr>
        <w:ind w:left="540"/>
        <w:rPr>
          <w:rFonts w:ascii="AvenirNext LT Pro Light" w:hAnsi="AvenirNext LT Pro Light"/>
          <w:color w:val="202A40"/>
        </w:rPr>
      </w:pPr>
      <w:r w:rsidRPr="0070706A">
        <w:rPr>
          <w:rFonts w:ascii="AvenirNext LT Pro Light" w:hAnsi="AvenirNext LT Pro Light"/>
          <w:color w:val="202A40"/>
        </w:rPr>
        <w:t>Vendors are listed in Service Central</w:t>
      </w:r>
    </w:p>
    <w:p w:rsidRPr="0070706A" w:rsidR="0021061F" w:rsidP="00933656" w:rsidRDefault="0021061F" w14:paraId="30EC2412" w14:textId="77777777">
      <w:pPr>
        <w:rPr>
          <w:rFonts w:ascii="AvenirNext LT Pro Light" w:hAnsi="AvenirNext LT Pro Light"/>
          <w:color w:val="202A40"/>
          <w:sz w:val="26"/>
          <w:szCs w:val="28"/>
        </w:rPr>
      </w:pPr>
    </w:p>
    <w:p w:rsidRPr="0070706A" w:rsidR="00933656" w:rsidP="00933656" w:rsidRDefault="00933656" w14:paraId="5EEC4BDB" w14:textId="1AAB1909">
      <w:pPr>
        <w:rPr>
          <w:rFonts w:ascii="AvenirNext LT Pro Light" w:hAnsi="AvenirNext LT Pro Light"/>
          <w:color w:val="202A40"/>
          <w:sz w:val="32"/>
          <w:szCs w:val="40"/>
        </w:rPr>
      </w:pPr>
      <w:r w:rsidRPr="0070706A">
        <w:rPr>
          <w:rFonts w:ascii="AvenirNext LT Pro Light" w:hAnsi="AvenirNext LT Pro Light"/>
          <w:color w:val="202A40"/>
          <w:sz w:val="32"/>
          <w:szCs w:val="40"/>
        </w:rPr>
        <w:t>Delegate</w:t>
      </w:r>
    </w:p>
    <w:p w:rsidRPr="0070706A" w:rsidR="0021061F" w:rsidP="0064652E" w:rsidRDefault="00933656" w14:paraId="572CE173" w14:textId="7914366E">
      <w:pPr>
        <w:pStyle w:val="ListParagraph"/>
        <w:numPr>
          <w:ilvl w:val="0"/>
          <w:numId w:val="19"/>
        </w:numPr>
        <w:ind w:left="540"/>
        <w:rPr>
          <w:rFonts w:ascii="AvenirNext LT Pro Light" w:hAnsi="AvenirNext LT Pro Light"/>
          <w:color w:val="202A40"/>
        </w:rPr>
      </w:pPr>
      <w:r w:rsidRPr="0070706A">
        <w:rPr>
          <w:rFonts w:ascii="AvenirNext LT Pro Light" w:hAnsi="AvenirNext LT Pro Light"/>
          <w:color w:val="202A40"/>
        </w:rPr>
        <w:t xml:space="preserve">Explicitly delegate these roles: </w:t>
      </w:r>
    </w:p>
    <w:p w:rsidRPr="0070706A" w:rsidR="00933656" w:rsidP="0064652E" w:rsidRDefault="00933656" w14:paraId="2A26FDF5" w14:textId="1D0D0213">
      <w:pPr>
        <w:pStyle w:val="ListParagraph"/>
        <w:numPr>
          <w:ilvl w:val="1"/>
          <w:numId w:val="19"/>
        </w:numPr>
        <w:ind w:left="720"/>
        <w:rPr>
          <w:rFonts w:ascii="AvenirNext LT Pro Light" w:hAnsi="AvenirNext LT Pro Light"/>
          <w:color w:val="202A40"/>
        </w:rPr>
      </w:pPr>
      <w:r w:rsidRPr="0070706A">
        <w:rPr>
          <w:rFonts w:ascii="AvenirNext LT Pro Light" w:hAnsi="AvenirNext LT Pro Light"/>
          <w:color w:val="202A40"/>
        </w:rPr>
        <w:t>Tech Lead(s)</w:t>
      </w:r>
    </w:p>
    <w:p w:rsidRPr="0070706A" w:rsidR="00933656" w:rsidP="0064652E" w:rsidRDefault="00933656" w14:paraId="34E95AF9" w14:textId="28AF4C97">
      <w:pPr>
        <w:pStyle w:val="ListParagraph"/>
        <w:numPr>
          <w:ilvl w:val="1"/>
          <w:numId w:val="19"/>
        </w:numPr>
        <w:ind w:left="720"/>
        <w:rPr>
          <w:rFonts w:ascii="AvenirNext LT Pro Light" w:hAnsi="AvenirNext LT Pro Light"/>
          <w:color w:val="202A40"/>
        </w:rPr>
      </w:pPr>
      <w:r w:rsidRPr="0070706A">
        <w:rPr>
          <w:rFonts w:ascii="AvenirNext LT Pro Light" w:hAnsi="AvenirNext LT Pro Light"/>
          <w:color w:val="202A40"/>
        </w:rPr>
        <w:t>Internal Communications</w:t>
      </w:r>
    </w:p>
    <w:p w:rsidRPr="0070706A" w:rsidR="00933656" w:rsidP="0064652E" w:rsidRDefault="00933656" w14:paraId="7753DA6B" w14:textId="48CEFFE6">
      <w:pPr>
        <w:pStyle w:val="ListParagraph"/>
        <w:numPr>
          <w:ilvl w:val="1"/>
          <w:numId w:val="19"/>
        </w:numPr>
        <w:ind w:left="720"/>
        <w:rPr>
          <w:rFonts w:ascii="AvenirNext LT Pro Light" w:hAnsi="AvenirNext LT Pro Light"/>
          <w:color w:val="202A40"/>
        </w:rPr>
      </w:pPr>
      <w:r w:rsidRPr="0070706A">
        <w:rPr>
          <w:rFonts w:ascii="AvenirNext LT Pro Light" w:hAnsi="AvenirNext LT Pro Light"/>
          <w:color w:val="202A40"/>
        </w:rPr>
        <w:t>External Communications</w:t>
      </w:r>
    </w:p>
    <w:p w:rsidRPr="0070706A" w:rsidR="0021061F" w:rsidP="00933656" w:rsidRDefault="0021061F" w14:paraId="5F89C912" w14:textId="77777777">
      <w:pPr>
        <w:rPr>
          <w:rFonts w:ascii="AvenirNext LT Pro Light" w:hAnsi="AvenirNext LT Pro Light"/>
          <w:color w:val="202A40"/>
          <w:sz w:val="28"/>
          <w:szCs w:val="32"/>
        </w:rPr>
      </w:pPr>
    </w:p>
    <w:p w:rsidRPr="0070706A" w:rsidR="00933656" w:rsidP="00933656" w:rsidRDefault="00933656" w14:paraId="66EF4483" w14:textId="6FD1D29D">
      <w:pPr>
        <w:rPr>
          <w:rFonts w:ascii="AvenirNext LT Pro Light" w:hAnsi="AvenirNext LT Pro Light"/>
          <w:color w:val="202A40"/>
          <w:sz w:val="32"/>
          <w:szCs w:val="40"/>
        </w:rPr>
      </w:pPr>
      <w:r w:rsidRPr="0070706A">
        <w:rPr>
          <w:rFonts w:ascii="AvenirNext LT Pro Light" w:hAnsi="AvenirNext LT Pro Light"/>
          <w:color w:val="202A40"/>
          <w:sz w:val="32"/>
          <w:szCs w:val="40"/>
        </w:rPr>
        <w:t>Periodic Tasks</w:t>
      </w:r>
    </w:p>
    <w:p w:rsidRPr="0070706A" w:rsidR="00933656" w:rsidP="0064652E" w:rsidRDefault="00933656" w14:paraId="0424495C" w14:textId="5D7947A6">
      <w:pPr>
        <w:pStyle w:val="ListParagraph"/>
        <w:numPr>
          <w:ilvl w:val="0"/>
          <w:numId w:val="19"/>
        </w:numPr>
        <w:ind w:left="540"/>
        <w:rPr>
          <w:rFonts w:ascii="AvenirNext LT Pro Light" w:hAnsi="AvenirNext LT Pro Light"/>
          <w:color w:val="202A40"/>
        </w:rPr>
      </w:pPr>
      <w:r w:rsidRPr="0070706A">
        <w:rPr>
          <w:rFonts w:ascii="AvenirNext LT Pro Light" w:hAnsi="AvenirNext LT Pro Light"/>
          <w:color w:val="202A40"/>
        </w:rPr>
        <w:t>Update communications GOTO Communicate</w:t>
      </w:r>
    </w:p>
    <w:p w:rsidRPr="0070706A" w:rsidR="00933656" w:rsidP="0064652E" w:rsidRDefault="00933656" w14:paraId="7F1EF3E2" w14:textId="778DFF02">
      <w:pPr>
        <w:pStyle w:val="ListParagraph"/>
        <w:numPr>
          <w:ilvl w:val="0"/>
          <w:numId w:val="19"/>
        </w:numPr>
        <w:ind w:left="540"/>
        <w:rPr>
          <w:rFonts w:ascii="AvenirNext LT Pro Light" w:hAnsi="AvenirNext LT Pro Light"/>
          <w:color w:val="202A40"/>
        </w:rPr>
      </w:pPr>
      <w:r w:rsidRPr="0070706A">
        <w:rPr>
          <w:rFonts w:ascii="AvenirNext LT Pro Light" w:hAnsi="AvenirNext LT Pro Light"/>
          <w:color w:val="202A40"/>
        </w:rPr>
        <w:t>Has impact changed?</w:t>
      </w:r>
    </w:p>
    <w:p w:rsidRPr="0070706A" w:rsidR="00933656" w:rsidP="0064652E" w:rsidRDefault="00933656" w14:paraId="64BE7EFB" w14:textId="32A83C95">
      <w:pPr>
        <w:pStyle w:val="ListParagraph"/>
        <w:numPr>
          <w:ilvl w:val="1"/>
          <w:numId w:val="19"/>
        </w:numPr>
        <w:ind w:left="720"/>
        <w:rPr>
          <w:rFonts w:ascii="AvenirNext LT Pro Light" w:hAnsi="AvenirNext LT Pro Light"/>
          <w:color w:val="202A40"/>
        </w:rPr>
      </w:pPr>
      <w:r w:rsidRPr="0070706A">
        <w:rPr>
          <w:rFonts w:ascii="AvenirNext LT Pro Light" w:hAnsi="AvenirNext LT Pro Light"/>
          <w:color w:val="202A40"/>
        </w:rPr>
        <w:t>What was observed? Record</w:t>
      </w:r>
      <w:r w:rsidRPr="0070706A" w:rsidR="00CF268B">
        <w:rPr>
          <w:rFonts w:ascii="AvenirNext LT Pro Light" w:hAnsi="AvenirNext LT Pro Light"/>
          <w:color w:val="202A40"/>
        </w:rPr>
        <w:t xml:space="preserve"> </w:t>
      </w:r>
      <w:r w:rsidRPr="0070706A">
        <w:rPr>
          <w:rFonts w:ascii="AvenirNext LT Pro Light" w:hAnsi="AvenirNext LT Pro Light"/>
          <w:color w:val="202A40"/>
        </w:rPr>
        <w:t>with timestamps</w:t>
      </w:r>
    </w:p>
    <w:p w:rsidRPr="0070706A" w:rsidR="00933656" w:rsidP="0064652E" w:rsidRDefault="00933656" w14:paraId="7B1A3F0B" w14:textId="410421A5">
      <w:pPr>
        <w:pStyle w:val="ListParagraph"/>
        <w:numPr>
          <w:ilvl w:val="1"/>
          <w:numId w:val="19"/>
        </w:numPr>
        <w:ind w:left="720"/>
        <w:rPr>
          <w:rFonts w:ascii="AvenirNext LT Pro Light" w:hAnsi="AvenirNext LT Pro Light"/>
          <w:color w:val="202A40"/>
        </w:rPr>
      </w:pPr>
      <w:r w:rsidRPr="0070706A">
        <w:rPr>
          <w:rFonts w:ascii="AvenirNext LT Pro Light" w:hAnsi="AvenirNext LT Pro Light"/>
          <w:color w:val="202A40"/>
        </w:rPr>
        <w:t>Has severity changed?</w:t>
      </w:r>
    </w:p>
    <w:p w:rsidRPr="0070706A" w:rsidR="00933656" w:rsidP="0064652E" w:rsidRDefault="00933656" w14:paraId="38F17D5C" w14:textId="42FBFD4D">
      <w:pPr>
        <w:pStyle w:val="ListParagraph"/>
        <w:numPr>
          <w:ilvl w:val="0"/>
          <w:numId w:val="19"/>
        </w:numPr>
        <w:ind w:left="540"/>
        <w:rPr>
          <w:rFonts w:ascii="AvenirNext LT Pro Light" w:hAnsi="AvenirNext LT Pro Light"/>
          <w:color w:val="202A40"/>
        </w:rPr>
      </w:pPr>
      <w:r w:rsidRPr="0070706A">
        <w:rPr>
          <w:rFonts w:ascii="AvenirNext LT Pro Light" w:hAnsi="AvenirNext LT Pro Light"/>
          <w:color w:val="202A40"/>
        </w:rPr>
        <w:t>Incident duration: who needs to be relieved?</w:t>
      </w:r>
    </w:p>
    <w:p w:rsidRPr="0070706A" w:rsidR="00933656" w:rsidP="0064652E" w:rsidRDefault="00933656" w14:paraId="23630FB6" w14:textId="79001AD7">
      <w:pPr>
        <w:pStyle w:val="ListParagraph"/>
        <w:numPr>
          <w:ilvl w:val="1"/>
          <w:numId w:val="19"/>
        </w:numPr>
        <w:ind w:left="720"/>
        <w:rPr>
          <w:rFonts w:ascii="AvenirNext LT Pro Light" w:hAnsi="AvenirNext LT Pro Light"/>
          <w:color w:val="202A40"/>
        </w:rPr>
      </w:pPr>
      <w:r w:rsidRPr="0070706A">
        <w:rPr>
          <w:rFonts w:ascii="AvenirNext LT Pro Light" w:hAnsi="AvenirNext LT Pro Light"/>
          <w:color w:val="202A40"/>
        </w:rPr>
        <w:t>Who will hand over which roles to who, when?</w:t>
      </w:r>
    </w:p>
    <w:p w:rsidRPr="0070706A" w:rsidR="00933656" w:rsidP="0064652E" w:rsidRDefault="00933656" w14:paraId="2A5E7210" w14:textId="29A3DB50">
      <w:pPr>
        <w:pStyle w:val="ListParagraph"/>
        <w:numPr>
          <w:ilvl w:val="1"/>
          <w:numId w:val="19"/>
        </w:numPr>
        <w:ind w:left="720"/>
        <w:rPr>
          <w:rFonts w:ascii="AvenirNext LT Pro Light" w:hAnsi="AvenirNext LT Pro Light"/>
          <w:color w:val="202A40"/>
        </w:rPr>
      </w:pPr>
      <w:r w:rsidRPr="0070706A">
        <w:rPr>
          <w:rFonts w:ascii="AvenirNext LT Pro Light" w:hAnsi="AvenirNext LT Pro Light"/>
          <w:color w:val="202A40"/>
        </w:rPr>
        <w:t>GOTO Handover</w:t>
      </w:r>
    </w:p>
    <w:p w:rsidRPr="0070706A" w:rsidR="0021061F" w:rsidP="00933656" w:rsidRDefault="0021061F" w14:paraId="360B4D66" w14:textId="77777777">
      <w:pPr>
        <w:rPr>
          <w:rFonts w:ascii="AvenirNext LT Pro Light" w:hAnsi="AvenirNext LT Pro Light"/>
          <w:color w:val="202A40"/>
        </w:rPr>
      </w:pPr>
    </w:p>
    <w:p w:rsidRPr="0070706A" w:rsidR="00933656" w:rsidP="00933656" w:rsidRDefault="00933656" w14:paraId="69F0671D" w14:textId="6130735A">
      <w:pPr>
        <w:rPr>
          <w:rFonts w:ascii="AvenirNext LT Pro Light" w:hAnsi="AvenirNext LT Pro Light"/>
          <w:color w:val="202A40"/>
          <w:sz w:val="32"/>
          <w:szCs w:val="40"/>
        </w:rPr>
      </w:pPr>
      <w:r w:rsidRPr="0070706A">
        <w:rPr>
          <w:rFonts w:ascii="AvenirNext LT Pro Light" w:hAnsi="AvenirNext LT Pro Light"/>
          <w:color w:val="202A40"/>
          <w:sz w:val="32"/>
          <w:szCs w:val="40"/>
        </w:rPr>
        <w:t>Communicate</w:t>
      </w:r>
    </w:p>
    <w:p w:rsidRPr="0070706A" w:rsidR="007B694B" w:rsidP="0064652E" w:rsidRDefault="0021061F" w14:paraId="373BC169" w14:textId="77777777">
      <w:pPr>
        <w:pStyle w:val="ListParagraph"/>
        <w:numPr>
          <w:ilvl w:val="0"/>
          <w:numId w:val="20"/>
        </w:numPr>
        <w:ind w:left="540"/>
        <w:rPr>
          <w:rFonts w:ascii="AvenirNext LT Pro Light" w:hAnsi="AvenirNext LT Pro Light"/>
          <w:color w:val="202A40"/>
        </w:rPr>
      </w:pPr>
      <w:r w:rsidRPr="0070706A">
        <w:rPr>
          <w:rFonts w:ascii="AvenirNext LT Pro Light" w:hAnsi="AvenirNext LT Pro Light"/>
          <w:color w:val="202A40"/>
        </w:rPr>
        <w:t>Post update communications regularly</w:t>
      </w:r>
    </w:p>
    <w:p w:rsidRPr="0070706A" w:rsidR="0021061F" w:rsidP="0064652E" w:rsidRDefault="0021061F" w14:paraId="2764E2BF" w14:textId="7A5C0514">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Max 180m interval</w:t>
      </w:r>
    </w:p>
    <w:p w:rsidRPr="0070706A" w:rsidR="0021061F" w:rsidP="0064652E" w:rsidRDefault="0021061F" w14:paraId="645B7853" w14:textId="77777777">
      <w:pPr>
        <w:pStyle w:val="ListParagraph"/>
        <w:numPr>
          <w:ilvl w:val="0"/>
          <w:numId w:val="20"/>
        </w:numPr>
        <w:ind w:left="540"/>
        <w:rPr>
          <w:rFonts w:ascii="AvenirNext LT Pro Light" w:hAnsi="AvenirNext LT Pro Light"/>
          <w:color w:val="202A40"/>
        </w:rPr>
      </w:pPr>
      <w:r w:rsidRPr="0070706A">
        <w:rPr>
          <w:rFonts w:ascii="AvenirNext LT Pro Light" w:hAnsi="AvenirNext LT Pro Light"/>
          <w:color w:val="202A40"/>
        </w:rPr>
        <w:t>Follow this five-point checklist for communications:</w:t>
      </w:r>
    </w:p>
    <w:p w:rsidRPr="0070706A" w:rsidR="0021061F" w:rsidP="0064652E" w:rsidRDefault="0021061F" w14:paraId="2423F82C" w14:textId="16263782">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What is the actual impact to customers?</w:t>
      </w:r>
    </w:p>
    <w:p w:rsidRPr="0070706A" w:rsidR="0021061F" w:rsidP="0064652E" w:rsidRDefault="0021061F" w14:paraId="12F478AB" w14:textId="133B9BB8">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How many int and ext customers are affected?</w:t>
      </w:r>
    </w:p>
    <w:p w:rsidRPr="0070706A" w:rsidR="0021061F" w:rsidP="0064652E" w:rsidRDefault="0021061F" w14:paraId="47C5F2F1" w14:textId="5F2E20A4">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If a root cause is known, what is it?</w:t>
      </w:r>
    </w:p>
    <w:p w:rsidRPr="0070706A" w:rsidR="0021061F" w:rsidP="0064652E" w:rsidRDefault="0021061F" w14:paraId="4A46064A" w14:textId="0FB7BCA7">
      <w:pPr>
        <w:pStyle w:val="ListParagraph"/>
        <w:numPr>
          <w:ilvl w:val="0"/>
          <w:numId w:val="20"/>
        </w:numPr>
        <w:ind w:left="540"/>
        <w:rPr>
          <w:rFonts w:ascii="AvenirNext LT Pro Light" w:hAnsi="AvenirNext LT Pro Light"/>
          <w:color w:val="202A40"/>
        </w:rPr>
      </w:pPr>
      <w:r w:rsidRPr="0070706A">
        <w:rPr>
          <w:rFonts w:ascii="AvenirNext LT Pro Light" w:hAnsi="AvenirNext LT Pro Light"/>
          <w:color w:val="202A40"/>
        </w:rPr>
        <w:t>If there is an ETA for restoration,</w:t>
      </w:r>
      <w:r w:rsidRPr="0070706A" w:rsidR="00E13C4C">
        <w:rPr>
          <w:rFonts w:ascii="AvenirNext LT Pro Light" w:hAnsi="AvenirNext LT Pro Light"/>
          <w:color w:val="202A40"/>
        </w:rPr>
        <w:t xml:space="preserve"> </w:t>
      </w:r>
      <w:r w:rsidRPr="0070706A">
        <w:rPr>
          <w:rFonts w:ascii="AvenirNext LT Pro Light" w:hAnsi="AvenirNext LT Pro Light"/>
          <w:color w:val="202A40"/>
        </w:rPr>
        <w:t>what is it?</w:t>
      </w:r>
    </w:p>
    <w:p w:rsidRPr="0070706A" w:rsidR="0021061F" w:rsidP="0064652E" w:rsidRDefault="0021061F" w14:paraId="7B6C1175" w14:textId="58096DEB">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When and where will the next update be?</w:t>
      </w:r>
    </w:p>
    <w:p w:rsidRPr="0070706A" w:rsidR="0021061F" w:rsidP="00E13C4C" w:rsidRDefault="0021061F" w14:paraId="0B22151E" w14:textId="77777777">
      <w:pPr>
        <w:ind w:left="720"/>
        <w:rPr>
          <w:rFonts w:ascii="AvenirNext LT Pro Light" w:hAnsi="AvenirNext LT Pro Light"/>
          <w:color w:val="202A40"/>
        </w:rPr>
      </w:pPr>
    </w:p>
    <w:p w:rsidRPr="0070706A" w:rsidR="0021061F" w:rsidP="0021061F" w:rsidRDefault="0021061F" w14:paraId="461A4135" w14:textId="6C24142B">
      <w:pPr>
        <w:rPr>
          <w:rFonts w:ascii="AvenirNext LT Pro Light" w:hAnsi="AvenirNext LT Pro Light"/>
          <w:color w:val="202A40"/>
          <w:sz w:val="32"/>
          <w:szCs w:val="40"/>
        </w:rPr>
      </w:pPr>
      <w:r w:rsidRPr="0070706A">
        <w:rPr>
          <w:rFonts w:ascii="AvenirNext LT Pro Light" w:hAnsi="AvenirNext LT Pro Light"/>
          <w:color w:val="202A40"/>
          <w:sz w:val="32"/>
          <w:szCs w:val="40"/>
        </w:rPr>
        <w:t>Fix</w:t>
      </w:r>
    </w:p>
    <w:p w:rsidRPr="0070706A" w:rsidR="0021061F" w:rsidP="0064652E" w:rsidRDefault="0021061F" w14:paraId="784455E2" w14:textId="77777777">
      <w:pPr>
        <w:pStyle w:val="ListParagraph"/>
        <w:numPr>
          <w:ilvl w:val="0"/>
          <w:numId w:val="21"/>
        </w:numPr>
        <w:ind w:left="540"/>
        <w:rPr>
          <w:rFonts w:ascii="AvenirNext LT Pro Light" w:hAnsi="AvenirNext LT Pro Light"/>
          <w:color w:val="202A40"/>
        </w:rPr>
      </w:pPr>
      <w:r w:rsidRPr="0070706A">
        <w:rPr>
          <w:rFonts w:ascii="AvenirNext LT Pro Light" w:hAnsi="AvenirNext LT Pro Light"/>
          <w:color w:val="202A40"/>
        </w:rPr>
        <w:t>What is the observed vs expected behavior?</w:t>
      </w:r>
    </w:p>
    <w:p w:rsidRPr="0070706A" w:rsidR="0021061F" w:rsidP="0064652E" w:rsidRDefault="0021061F" w14:paraId="709FB1D0" w14:textId="77777777">
      <w:pPr>
        <w:pStyle w:val="ListParagraph"/>
        <w:numPr>
          <w:ilvl w:val="0"/>
          <w:numId w:val="21"/>
        </w:numPr>
        <w:ind w:left="540"/>
        <w:rPr>
          <w:rFonts w:ascii="AvenirNext LT Pro Light" w:hAnsi="AvenirNext LT Pro Light"/>
          <w:color w:val="202A40"/>
        </w:rPr>
      </w:pPr>
      <w:r w:rsidRPr="0070706A">
        <w:rPr>
          <w:rFonts w:ascii="AvenirNext LT Pro Light" w:hAnsi="AvenirNext LT Pro Light"/>
          <w:color w:val="202A40"/>
        </w:rPr>
        <w:t>Any changes (eg deploys, feature flags) go/changedashboard</w:t>
      </w:r>
    </w:p>
    <w:p w:rsidRPr="0070706A" w:rsidR="0021061F" w:rsidP="0064652E" w:rsidRDefault="0021061F" w14:paraId="39757C5D" w14:textId="77777777">
      <w:pPr>
        <w:pStyle w:val="ListParagraph"/>
        <w:numPr>
          <w:ilvl w:val="0"/>
          <w:numId w:val="21"/>
        </w:numPr>
        <w:ind w:left="540"/>
        <w:rPr>
          <w:rFonts w:ascii="AvenirNext LT Pro Light" w:hAnsi="AvenirNext LT Pro Light"/>
          <w:color w:val="202A40"/>
        </w:rPr>
      </w:pPr>
      <w:r w:rsidRPr="0070706A">
        <w:rPr>
          <w:rFonts w:ascii="AvenirNext LT Pro Light" w:hAnsi="AvenirNext LT Pro Light"/>
          <w:color w:val="202A40"/>
        </w:rPr>
        <w:t>Share observations: graphs, logs, GSAC tickets etc.</w:t>
      </w:r>
    </w:p>
    <w:p w:rsidRPr="0070706A" w:rsidR="0021061F" w:rsidP="0064652E" w:rsidRDefault="0021061F" w14:paraId="6B30C2BD" w14:textId="77777777">
      <w:pPr>
        <w:pStyle w:val="ListParagraph"/>
        <w:numPr>
          <w:ilvl w:val="0"/>
          <w:numId w:val="21"/>
        </w:numPr>
        <w:ind w:left="540"/>
        <w:rPr>
          <w:rFonts w:ascii="AvenirNext LT Pro Light" w:hAnsi="AvenirNext LT Pro Light"/>
          <w:color w:val="202A40"/>
        </w:rPr>
      </w:pPr>
      <w:r w:rsidRPr="0070706A">
        <w:rPr>
          <w:rFonts w:ascii="AvenirNext LT Pro Light" w:hAnsi="AvenirNext LT Pro Light"/>
          <w:color w:val="202A40"/>
        </w:rPr>
        <w:t>Develop theories of what is happening Work to prove or disprove theories What are the streams of work?</w:t>
      </w:r>
    </w:p>
    <w:p w:rsidRPr="0070706A" w:rsidR="0021061F" w:rsidP="0064652E" w:rsidRDefault="0021061F" w14:paraId="48ABCD63" w14:textId="77777777">
      <w:pPr>
        <w:pStyle w:val="ListParagraph"/>
        <w:numPr>
          <w:ilvl w:val="0"/>
          <w:numId w:val="21"/>
        </w:numPr>
        <w:ind w:left="540"/>
        <w:rPr>
          <w:rFonts w:ascii="AvenirNext LT Pro Light" w:hAnsi="AvenirNext LT Pro Light"/>
          <w:color w:val="202A40"/>
        </w:rPr>
      </w:pPr>
      <w:r w:rsidRPr="0070706A">
        <w:rPr>
          <w:rFonts w:ascii="AvenirNext LT Pro Light" w:hAnsi="AvenirNext LT Pro Light"/>
          <w:color w:val="202A40"/>
        </w:rPr>
        <w:t>Who is the Tech Lead for each stream? What are current steps and next steps for each?</w:t>
      </w:r>
    </w:p>
    <w:p w:rsidRPr="0070706A" w:rsidR="0021061F" w:rsidP="0064652E" w:rsidRDefault="0021061F" w14:paraId="01F32B35" w14:textId="77777777">
      <w:pPr>
        <w:pStyle w:val="ListParagraph"/>
        <w:numPr>
          <w:ilvl w:val="0"/>
          <w:numId w:val="21"/>
        </w:numPr>
        <w:ind w:left="540"/>
        <w:rPr>
          <w:rFonts w:ascii="AvenirNext LT Pro Light" w:hAnsi="AvenirNext LT Pro Light"/>
          <w:color w:val="202A40"/>
        </w:rPr>
      </w:pPr>
      <w:r w:rsidRPr="0070706A">
        <w:rPr>
          <w:rFonts w:ascii="AvenirNext LT Pro Light" w:hAnsi="AvenirNext LT Pro Light"/>
          <w:color w:val="202A40"/>
        </w:rPr>
        <w:t>How do those steps move us towards resolution?</w:t>
      </w:r>
    </w:p>
    <w:p w:rsidRPr="0070706A" w:rsidR="0021061F" w:rsidP="0064652E" w:rsidRDefault="0021061F" w14:paraId="68CD345E" w14:textId="77777777">
      <w:pPr>
        <w:pStyle w:val="ListParagraph"/>
        <w:numPr>
          <w:ilvl w:val="0"/>
          <w:numId w:val="21"/>
        </w:numPr>
        <w:ind w:left="540"/>
        <w:rPr>
          <w:rFonts w:ascii="AvenirNext LT Pro Light" w:hAnsi="AvenirNext LT Pro Light"/>
          <w:color w:val="202A40"/>
        </w:rPr>
      </w:pPr>
      <w:r w:rsidRPr="0070706A">
        <w:rPr>
          <w:rFonts w:ascii="AvenirNext LT Pro Light" w:hAnsi="AvenirNext LT Pro Light"/>
          <w:color w:val="202A40"/>
        </w:rPr>
        <w:t>Track changes, decisions and observations</w:t>
      </w:r>
    </w:p>
    <w:p w:rsidRPr="0070706A" w:rsidR="0021061F" w:rsidP="00933656" w:rsidRDefault="0021061F" w14:paraId="23AA90EC" w14:textId="037B874A">
      <w:pPr>
        <w:rPr>
          <w:rFonts w:ascii="AvenirNext LT Pro Light" w:hAnsi="AvenirNext LT Pro Light"/>
          <w:color w:val="202A40"/>
        </w:rPr>
      </w:pPr>
    </w:p>
    <w:p w:rsidRPr="0070706A" w:rsidR="00933656" w:rsidP="00933656" w:rsidRDefault="00933656" w14:paraId="46B0B25B" w14:textId="406FFF86">
      <w:pPr>
        <w:rPr>
          <w:rFonts w:ascii="AvenirNext LT Pro Light" w:hAnsi="AvenirNext LT Pro Light"/>
          <w:color w:val="202A40"/>
          <w:sz w:val="32"/>
          <w:szCs w:val="40"/>
        </w:rPr>
      </w:pPr>
      <w:r w:rsidRPr="0070706A">
        <w:rPr>
          <w:rFonts w:ascii="AvenirNext LT Pro Light" w:hAnsi="AvenirNext LT Pro Light"/>
          <w:color w:val="202A40"/>
          <w:sz w:val="32"/>
          <w:szCs w:val="40"/>
        </w:rPr>
        <w:t>Resolve</w:t>
      </w:r>
    </w:p>
    <w:p w:rsidRPr="0070706A" w:rsidR="00933656" w:rsidP="0064652E" w:rsidRDefault="00933656" w14:paraId="03B71957" w14:textId="16593995">
      <w:pPr>
        <w:pStyle w:val="ListParagraph"/>
        <w:numPr>
          <w:ilvl w:val="0"/>
          <w:numId w:val="24"/>
        </w:numPr>
        <w:ind w:left="540"/>
        <w:rPr>
          <w:rFonts w:ascii="AvenirNext LT Pro Light" w:hAnsi="AvenirNext LT Pro Light"/>
          <w:color w:val="202A40"/>
        </w:rPr>
      </w:pPr>
      <w:r w:rsidRPr="0070706A">
        <w:rPr>
          <w:rFonts w:ascii="AvenirNext LT Pro Light" w:hAnsi="AvenirNext LT Pro Light"/>
          <w:color w:val="202A40"/>
        </w:rPr>
        <w:t>Confirm with CSS that service is restored</w:t>
      </w:r>
    </w:p>
    <w:p w:rsidRPr="0070706A" w:rsidR="00933656" w:rsidP="0064652E" w:rsidRDefault="00933656" w14:paraId="2253CEA3" w14:textId="3029CD1E">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Customer feedback</w:t>
      </w:r>
    </w:p>
    <w:p w:rsidRPr="0070706A" w:rsidR="007B694B" w:rsidP="0064652E" w:rsidRDefault="00933656" w14:paraId="78F5FBF0" w14:textId="77777777">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Firsthand observations</w:t>
      </w:r>
    </w:p>
    <w:p w:rsidRPr="0070706A" w:rsidR="00933656" w:rsidP="0064652E" w:rsidRDefault="00933656" w14:paraId="042B0741" w14:textId="59ADBB44">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External vendors</w:t>
      </w:r>
    </w:p>
    <w:p w:rsidRPr="0070706A" w:rsidR="00933656" w:rsidP="0064652E" w:rsidRDefault="00933656" w14:paraId="01C1F965" w14:textId="3BBD7C2D">
      <w:pPr>
        <w:pStyle w:val="ListParagraph"/>
        <w:numPr>
          <w:ilvl w:val="0"/>
          <w:numId w:val="23"/>
        </w:numPr>
        <w:ind w:left="540"/>
        <w:rPr>
          <w:rFonts w:ascii="AvenirNext LT Pro Light" w:hAnsi="AvenirNext LT Pro Light"/>
          <w:color w:val="202A40"/>
        </w:rPr>
      </w:pPr>
      <w:r w:rsidRPr="0070706A">
        <w:rPr>
          <w:rFonts w:ascii="AvenirNext LT Pro Light" w:hAnsi="AvenirNext LT Pro Light"/>
          <w:color w:val="202A40"/>
        </w:rPr>
        <w:t>Final update internal and external communications</w:t>
      </w:r>
    </w:p>
    <w:p w:rsidRPr="0070706A" w:rsidR="00933656" w:rsidP="0064652E" w:rsidRDefault="00933656" w14:paraId="098954B0" w14:textId="4B3576D0">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Resolve Statuspage incidents</w:t>
      </w:r>
    </w:p>
    <w:p w:rsidRPr="0070706A" w:rsidR="00933656" w:rsidP="0064652E" w:rsidRDefault="00933656" w14:paraId="5022EFBE" w14:textId="01990501">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Close incident in go/</w:t>
      </w:r>
      <w:r w:rsidRPr="0070706A" w:rsidR="007B694B">
        <w:rPr>
          <w:rFonts w:ascii="AvenirNext LT Pro Light" w:hAnsi="AvenirNext LT Pro Light"/>
          <w:color w:val="202A40"/>
        </w:rPr>
        <w:t xml:space="preserve"> </w:t>
      </w:r>
      <w:r w:rsidRPr="0070706A">
        <w:rPr>
          <w:rFonts w:ascii="AvenirNext LT Pro Light" w:hAnsi="AvenirNext LT Pro Light"/>
          <w:color w:val="202A40"/>
        </w:rPr>
        <w:t>multistatuspageupdater</w:t>
      </w:r>
    </w:p>
    <w:p w:rsidRPr="0070706A" w:rsidR="00933656" w:rsidP="0064652E" w:rsidRDefault="00933656" w14:paraId="6754318D" w14:textId="7AA73A14">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Resolve the HOT; set impact and detection times</w:t>
      </w:r>
    </w:p>
    <w:p w:rsidRPr="0070706A" w:rsidR="00933656" w:rsidP="0064652E" w:rsidRDefault="00933656" w14:paraId="23FDCCC9" w14:textId="63DD770B">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Create PIR and get accountability for completion</w:t>
      </w:r>
    </w:p>
    <w:p w:rsidRPr="0070706A" w:rsidR="0021061F" w:rsidP="00933656" w:rsidRDefault="0021061F" w14:paraId="12AD5D29" w14:textId="77777777">
      <w:pPr>
        <w:rPr>
          <w:rFonts w:ascii="AvenirNext LT Pro Light" w:hAnsi="AvenirNext LT Pro Light"/>
          <w:color w:val="202A40"/>
        </w:rPr>
      </w:pPr>
    </w:p>
    <w:p w:rsidRPr="0070706A" w:rsidR="00933656" w:rsidP="00933656" w:rsidRDefault="00933656" w14:paraId="5AA5F756" w14:textId="3590E4FC">
      <w:pPr>
        <w:rPr>
          <w:rFonts w:ascii="AvenirNext LT Pro Light" w:hAnsi="AvenirNext LT Pro Light"/>
          <w:color w:val="202A40"/>
          <w:sz w:val="32"/>
          <w:szCs w:val="40"/>
        </w:rPr>
      </w:pPr>
      <w:r w:rsidRPr="0070706A">
        <w:rPr>
          <w:rFonts w:ascii="AvenirNext LT Pro Light" w:hAnsi="AvenirNext LT Pro Light"/>
          <w:color w:val="202A40"/>
          <w:sz w:val="32"/>
          <w:szCs w:val="40"/>
        </w:rPr>
        <w:t>Handover</w:t>
      </w:r>
    </w:p>
    <w:p w:rsidRPr="0070706A" w:rsidR="00933656" w:rsidP="0064652E" w:rsidRDefault="00933656" w14:paraId="2C0E808D" w14:textId="79797087">
      <w:pPr>
        <w:pStyle w:val="ListParagraph"/>
        <w:numPr>
          <w:ilvl w:val="0"/>
          <w:numId w:val="23"/>
        </w:numPr>
        <w:ind w:left="540"/>
        <w:rPr>
          <w:rFonts w:ascii="AvenirNext LT Pro Light" w:hAnsi="AvenirNext LT Pro Light"/>
          <w:color w:val="202A40"/>
        </w:rPr>
      </w:pPr>
      <w:r w:rsidRPr="0070706A">
        <w:rPr>
          <w:rFonts w:ascii="AvenirNext LT Pro Light" w:hAnsi="AvenirNext LT Pro Light"/>
          <w:color w:val="202A40"/>
        </w:rPr>
        <w:t>Outgoing MIM: 1-1 call with incoming MIM</w:t>
      </w:r>
    </w:p>
    <w:p w:rsidRPr="0070706A" w:rsidR="00933656" w:rsidP="0064652E" w:rsidRDefault="00933656" w14:paraId="436660B0" w14:textId="0E5C399C">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Who is out and in of which roles</w:t>
      </w:r>
    </w:p>
    <w:p w:rsidRPr="0070706A" w:rsidR="00933656" w:rsidP="0064652E" w:rsidRDefault="00933656" w14:paraId="6A4462EC" w14:textId="5C78C48C">
      <w:pPr>
        <w:pStyle w:val="ListParagraph"/>
        <w:numPr>
          <w:ilvl w:val="0"/>
          <w:numId w:val="22"/>
        </w:numPr>
        <w:ind w:left="720"/>
        <w:rPr>
          <w:rFonts w:ascii="AvenirNext LT Pro Light" w:hAnsi="AvenirNext LT Pro Light"/>
          <w:color w:val="202A40"/>
        </w:rPr>
      </w:pPr>
      <w:r w:rsidRPr="0070706A">
        <w:rPr>
          <w:rFonts w:ascii="AvenirNext LT Pro Light" w:hAnsi="AvenirNext LT Pro Light"/>
          <w:color w:val="202A40"/>
        </w:rPr>
        <w:t>What are the current theories and</w:t>
      </w:r>
      <w:r w:rsidRPr="0070706A" w:rsidR="007B694B">
        <w:rPr>
          <w:rFonts w:ascii="AvenirNext LT Pro Light" w:hAnsi="AvenirNext LT Pro Light"/>
          <w:color w:val="202A40"/>
        </w:rPr>
        <w:t xml:space="preserve"> </w:t>
      </w:r>
      <w:r w:rsidRPr="0070706A">
        <w:rPr>
          <w:rFonts w:ascii="AvenirNext LT Pro Light" w:hAnsi="AvenirNext LT Pro Light"/>
          <w:color w:val="202A40"/>
        </w:rPr>
        <w:t>streams of work</w:t>
      </w:r>
    </w:p>
    <w:p w:rsidRPr="0070706A" w:rsidR="00933656" w:rsidP="0064652E" w:rsidRDefault="00933656" w14:paraId="5C93DB8A" w14:textId="7C3484C4">
      <w:pPr>
        <w:pStyle w:val="ListParagraph"/>
        <w:numPr>
          <w:ilvl w:val="1"/>
          <w:numId w:val="20"/>
        </w:numPr>
        <w:ind w:left="720"/>
        <w:rPr>
          <w:rFonts w:ascii="AvenirNext LT Pro Light" w:hAnsi="AvenirNext LT Pro Light"/>
          <w:color w:val="202A40"/>
        </w:rPr>
      </w:pPr>
      <w:r w:rsidRPr="0070706A">
        <w:rPr>
          <w:rFonts w:ascii="AvenirNext LT Pro Light" w:hAnsi="AvenirNext LT Pro Light"/>
          <w:color w:val="202A40"/>
        </w:rPr>
        <w:t>When next handover is expected and to whom</w:t>
      </w:r>
    </w:p>
    <w:p w:rsidRPr="0070706A" w:rsidR="007B694B" w:rsidP="0064652E" w:rsidRDefault="00933656" w14:paraId="4E7B1440" w14:textId="77777777">
      <w:pPr>
        <w:pStyle w:val="ListParagraph"/>
        <w:numPr>
          <w:ilvl w:val="0"/>
          <w:numId w:val="25"/>
        </w:numPr>
        <w:ind w:left="540"/>
        <w:rPr>
          <w:rFonts w:ascii="AvenirNext LT Pro Light" w:hAnsi="AvenirNext LT Pro Light"/>
          <w:color w:val="202A40"/>
        </w:rPr>
      </w:pPr>
      <w:r w:rsidRPr="0070706A">
        <w:rPr>
          <w:rFonts w:ascii="AvenirNext LT Pro Light" w:hAnsi="AvenirNext LT Pro Light"/>
          <w:color w:val="202A40"/>
        </w:rPr>
        <w:t>Incoming MIM: Come up to speed first</w:t>
      </w:r>
    </w:p>
    <w:p w:rsidRPr="0070706A" w:rsidR="00933656" w:rsidP="0064652E" w:rsidRDefault="00933656" w14:paraId="2F5A14E0" w14:textId="0DC4B5B2">
      <w:pPr>
        <w:pStyle w:val="ListParagraph"/>
        <w:numPr>
          <w:ilvl w:val="1"/>
          <w:numId w:val="25"/>
        </w:numPr>
        <w:ind w:left="720"/>
        <w:rPr>
          <w:rFonts w:ascii="AvenirNext LT Pro Light" w:hAnsi="AvenirNext LT Pro Light"/>
          <w:color w:val="202A40"/>
        </w:rPr>
      </w:pPr>
      <w:r w:rsidRPr="0070706A">
        <w:rPr>
          <w:rFonts w:ascii="AvenirNext LT Pro Light" w:hAnsi="AvenirNext LT Pro Light"/>
          <w:color w:val="202A40"/>
        </w:rPr>
        <w:t>Ask lots of questions!</w:t>
      </w:r>
    </w:p>
    <w:p w:rsidRPr="0070706A" w:rsidR="0021061F" w:rsidP="00933656" w:rsidRDefault="0021061F" w14:paraId="4651FC20" w14:textId="77777777">
      <w:pPr>
        <w:rPr>
          <w:rFonts w:ascii="AvenirNext LT Pro Light" w:hAnsi="AvenirNext LT Pro Light"/>
          <w:color w:val="202A40"/>
        </w:rPr>
      </w:pPr>
    </w:p>
    <w:p w:rsidRPr="0070706A" w:rsidR="00933656" w:rsidP="00933656" w:rsidRDefault="00933656" w14:paraId="2DDFA3C0" w14:textId="1FDB978F">
      <w:pPr>
        <w:rPr>
          <w:rFonts w:ascii="AvenirNext LT Pro Light" w:hAnsi="AvenirNext LT Pro Light"/>
          <w:color w:val="202A40"/>
          <w:sz w:val="32"/>
          <w:szCs w:val="40"/>
        </w:rPr>
      </w:pPr>
      <w:r w:rsidRPr="0070706A">
        <w:rPr>
          <w:rFonts w:ascii="AvenirNext LT Pro Light" w:hAnsi="AvenirNext LT Pro Light"/>
          <w:color w:val="202A40"/>
          <w:sz w:val="32"/>
          <w:szCs w:val="40"/>
        </w:rPr>
        <w:t>Backup Systems</w:t>
      </w:r>
    </w:p>
    <w:p w:rsidRPr="0070706A" w:rsidR="00933656" w:rsidP="0064652E" w:rsidRDefault="00933656" w14:paraId="7799D670" w14:textId="5A8F9FB5">
      <w:pPr>
        <w:pStyle w:val="ListParagraph"/>
        <w:numPr>
          <w:ilvl w:val="0"/>
          <w:numId w:val="23"/>
        </w:numPr>
        <w:ind w:left="540"/>
        <w:rPr>
          <w:rFonts w:ascii="AvenirNext LT Pro Light" w:hAnsi="AvenirNext LT Pro Light"/>
          <w:color w:val="202A40"/>
        </w:rPr>
      </w:pPr>
      <w:r w:rsidRPr="0070706A">
        <w:rPr>
          <w:rFonts w:ascii="AvenirNext LT Pro Light" w:hAnsi="AvenirNext LT Pro Light"/>
          <w:color w:val="202A40"/>
        </w:rPr>
        <w:t xml:space="preserve">Communications: Zoom IM; </w:t>
      </w:r>
      <w:r w:rsidRPr="0070706A">
        <w:rPr>
          <w:rFonts w:ascii="AvenirNext LT Pro Light" w:hAnsi="AvenirNext LT Pro Light"/>
          <w:color w:val="202A40"/>
          <w:highlight w:val="yellow"/>
        </w:rPr>
        <w:t>Google Hangouts</w:t>
      </w:r>
      <w:r w:rsidRPr="0070706A">
        <w:rPr>
          <w:rFonts w:ascii="AvenirNext LT Pro Light" w:hAnsi="AvenirNext LT Pro Light"/>
          <w:color w:val="202A40"/>
        </w:rPr>
        <w:t xml:space="preserve"> for video</w:t>
      </w:r>
    </w:p>
    <w:p w:rsidRPr="0070706A" w:rsidR="00933656" w:rsidP="0064652E" w:rsidRDefault="00933656" w14:paraId="63C470C9" w14:textId="7B4ABC75">
      <w:pPr>
        <w:pStyle w:val="ListParagraph"/>
        <w:numPr>
          <w:ilvl w:val="0"/>
          <w:numId w:val="23"/>
        </w:numPr>
        <w:ind w:left="540"/>
        <w:rPr>
          <w:rFonts w:ascii="AvenirNext LT Pro Light" w:hAnsi="AvenirNext LT Pro Light"/>
          <w:color w:val="202A40"/>
        </w:rPr>
      </w:pPr>
      <w:r w:rsidRPr="0070706A">
        <w:rPr>
          <w:rFonts w:ascii="AvenirNext LT Pro Light" w:hAnsi="AvenirNext LT Pro Light"/>
          <w:color w:val="202A40"/>
        </w:rPr>
        <w:t xml:space="preserve">Docs: </w:t>
      </w:r>
      <w:r w:rsidRPr="0070706A">
        <w:rPr>
          <w:rFonts w:ascii="AvenirNext LT Pro Light" w:hAnsi="AvenirNext LT Pro Light"/>
          <w:color w:val="202A40"/>
          <w:highlight w:val="yellow"/>
        </w:rPr>
        <w:t>“M</w:t>
      </w:r>
      <w:r w:rsidR="001A326D">
        <w:rPr>
          <w:rFonts w:ascii="AvenirNext LT Pro Light" w:hAnsi="AvenirNext LT Pro Light"/>
          <w:color w:val="202A40"/>
          <w:highlight w:val="yellow"/>
        </w:rPr>
        <w:t xml:space="preserve">IM </w:t>
      </w:r>
      <w:r w:rsidRPr="0070706A">
        <w:rPr>
          <w:rFonts w:ascii="AvenirNext LT Pro Light" w:hAnsi="AvenirNext LT Pro Light"/>
          <w:color w:val="202A40"/>
          <w:highlight w:val="yellow"/>
        </w:rPr>
        <w:t>Offline Material” in Google Drive</w:t>
      </w:r>
    </w:p>
    <w:p w:rsidRPr="0070706A" w:rsidR="00933656" w:rsidP="0064652E" w:rsidRDefault="00933656" w14:paraId="0227B0A8" w14:textId="2A8CBDBE">
      <w:pPr>
        <w:pStyle w:val="ListParagraph"/>
        <w:numPr>
          <w:ilvl w:val="0"/>
          <w:numId w:val="23"/>
        </w:numPr>
        <w:ind w:left="540"/>
        <w:rPr>
          <w:rFonts w:ascii="AvenirNext LT Pro Light" w:hAnsi="AvenirNext LT Pro Light"/>
          <w:color w:val="202A40"/>
        </w:rPr>
      </w:pPr>
      <w:r w:rsidRPr="0070706A">
        <w:rPr>
          <w:rFonts w:ascii="AvenirNext LT Pro Light" w:hAnsi="AvenirNext LT Pro Light"/>
          <w:color w:val="202A40"/>
        </w:rPr>
        <w:t xml:space="preserve">ISD: </w:t>
      </w:r>
      <w:r w:rsidRPr="0070706A">
        <w:rPr>
          <w:rFonts w:ascii="AvenirNext LT Pro Light" w:hAnsi="AvenirNext LT Pro Light"/>
          <w:color w:val="202A40"/>
          <w:highlight w:val="yellow"/>
        </w:rPr>
        <w:t>Google Docs</w:t>
      </w:r>
    </w:p>
    <w:p w:rsidRPr="0070706A" w:rsidR="00933656" w:rsidP="0064652E" w:rsidRDefault="00933656" w14:paraId="47B0C425" w14:textId="2D62C843">
      <w:pPr>
        <w:pStyle w:val="ListParagraph"/>
        <w:numPr>
          <w:ilvl w:val="0"/>
          <w:numId w:val="23"/>
        </w:numPr>
        <w:ind w:left="540"/>
        <w:rPr>
          <w:rFonts w:ascii="AvenirNext LT Pro Light" w:hAnsi="AvenirNext LT Pro Light"/>
          <w:color w:val="202A40"/>
          <w:highlight w:val="yellow"/>
        </w:rPr>
      </w:pPr>
      <w:r w:rsidRPr="0070706A">
        <w:rPr>
          <w:rFonts w:ascii="AvenirNext LT Pro Light" w:hAnsi="AvenirNext LT Pro Light"/>
          <w:color w:val="202A40"/>
        </w:rPr>
        <w:t xml:space="preserve">HOT ticket: </w:t>
      </w:r>
      <w:r w:rsidRPr="0070706A">
        <w:rPr>
          <w:rFonts w:ascii="AvenirNext LT Pro Light" w:hAnsi="AvenirNext LT Pro Light"/>
          <w:color w:val="202A40"/>
          <w:highlight w:val="yellow"/>
        </w:rPr>
        <w:t>Hello/J IMFB project</w:t>
      </w:r>
    </w:p>
    <w:p w:rsidR="0021061F" w:rsidP="00933656" w:rsidRDefault="0021061F" w14:paraId="3C17540F" w14:textId="77777777">
      <w:pPr>
        <w:rPr>
          <w:rFonts w:ascii="AvenirNext LT Pro Light" w:hAnsi="AvenirNext LT Pro Light"/>
          <w:color w:val="202A40"/>
        </w:rPr>
        <w:sectPr w:rsidR="0021061F" w:rsidSect="00933656">
          <w:type w:val="continuous"/>
          <w:pgSz w:w="12240" w:h="15840" w:orient="portrait"/>
          <w:pgMar w:top="1080" w:right="1800" w:bottom="1080" w:left="1800" w:header="720" w:footer="720" w:gutter="0"/>
          <w:cols w:space="720" w:num="2"/>
          <w:docGrid w:linePitch="360"/>
        </w:sectPr>
      </w:pPr>
    </w:p>
    <w:p w:rsidR="0021061F" w:rsidP="00933656" w:rsidRDefault="0021061F" w14:paraId="3FF7F331" w14:textId="77777777">
      <w:pPr>
        <w:rPr>
          <w:rFonts w:ascii="AvenirNext LT Pro Light" w:hAnsi="AvenirNext LT Pro Light"/>
          <w:color w:val="202A40"/>
        </w:rPr>
      </w:pPr>
    </w:p>
    <w:p w:rsidRPr="007B694B" w:rsidR="00933656" w:rsidP="00933656" w:rsidRDefault="001A326D" w14:paraId="79CFB5C3" w14:textId="57C8C855">
      <w:pPr>
        <w:rPr>
          <w:rFonts w:ascii="AvenirNext LT Pro Light" w:hAnsi="AvenirNext LT Pro Light"/>
          <w:color w:val="202A40"/>
          <w:sz w:val="28"/>
          <w:szCs w:val="32"/>
        </w:rPr>
      </w:pPr>
      <w:r>
        <w:rPr>
          <w:rFonts w:ascii="AvenirNext LT Pro Light" w:hAnsi="AvenirNext LT Pro Light"/>
          <w:color w:val="202A40"/>
          <w:sz w:val="28"/>
          <w:szCs w:val="32"/>
        </w:rPr>
        <w:t xml:space="preserve">IC </w:t>
      </w:r>
      <w:r w:rsidRPr="007B694B" w:rsidR="00933656">
        <w:rPr>
          <w:rFonts w:ascii="AvenirNext LT Pro Light" w:hAnsi="AvenirNext LT Pro Light"/>
          <w:color w:val="202A40"/>
          <w:sz w:val="28"/>
          <w:szCs w:val="32"/>
        </w:rPr>
        <w:t>Responsibility and Behavior</w:t>
      </w:r>
    </w:p>
    <w:p w:rsidR="0021061F" w:rsidP="00933656" w:rsidRDefault="0021061F" w14:paraId="052F44C1" w14:textId="77777777">
      <w:pPr>
        <w:rPr>
          <w:rFonts w:ascii="AvenirNext LT Pro Light" w:hAnsi="AvenirNext LT Pro Light"/>
          <w:color w:val="202A40"/>
        </w:rPr>
      </w:pPr>
    </w:p>
    <w:p w:rsidR="00933656" w:rsidP="00933656" w:rsidRDefault="001A326D" w14:paraId="6F3314B9" w14:textId="1FBF05F1">
      <w:pPr>
        <w:rPr>
          <w:rFonts w:ascii="AvenirNext LT Pro Light" w:hAnsi="AvenirNext LT Pro Light"/>
          <w:color w:val="202A40"/>
        </w:rPr>
      </w:pPr>
      <w:r>
        <w:rPr>
          <w:rFonts w:ascii="AvenirNext LT Pro Light" w:hAnsi="AvenirNext LT Pro Light"/>
          <w:color w:val="202A40"/>
        </w:rPr>
        <w:t xml:space="preserve">As stated in the </w:t>
      </w:r>
      <w:r w:rsidR="00DD51DD">
        <w:rPr>
          <w:rFonts w:ascii="AvenirNext LT Pro Light" w:hAnsi="AvenirNext LT Pro Light"/>
          <w:color w:val="202A40"/>
        </w:rPr>
        <w:t>Scope</w:t>
      </w:r>
      <w:r>
        <w:rPr>
          <w:rFonts w:ascii="AvenirNext LT Pro Light" w:hAnsi="AvenirNext LT Pro Light"/>
          <w:color w:val="202A40"/>
        </w:rPr>
        <w:t xml:space="preserve">, </w:t>
      </w:r>
      <w:r w:rsidR="00DD51DD">
        <w:rPr>
          <w:rFonts w:ascii="AvenirNext LT Pro Light" w:hAnsi="AvenirNext LT Pro Light"/>
          <w:color w:val="202A40"/>
        </w:rPr>
        <w:t>a</w:t>
      </w:r>
      <w:r w:rsidRPr="00933656" w:rsidR="00933656">
        <w:rPr>
          <w:rFonts w:ascii="AvenirNext LT Pro Light" w:hAnsi="AvenirNext LT Pro Light"/>
          <w:color w:val="202A40"/>
        </w:rPr>
        <w:t xml:space="preserve"> major incident is higher priority than any other activity </w:t>
      </w:r>
      <w:r w:rsidR="007B694B">
        <w:rPr>
          <w:rFonts w:ascii="AvenirNext LT Pro Light" w:hAnsi="AvenirNext LT Pro Light"/>
          <w:color w:val="202A40"/>
        </w:rPr>
        <w:t>Studio Designer</w:t>
      </w:r>
      <w:r w:rsidRPr="00933656" w:rsidR="00933656">
        <w:rPr>
          <w:rFonts w:ascii="AvenirNext LT Pro Light" w:hAnsi="AvenirNext LT Pro Light"/>
          <w:color w:val="202A40"/>
        </w:rPr>
        <w:t xml:space="preserve"> is undertaking. As a Major Incident </w:t>
      </w:r>
      <w:r w:rsidR="00DD51DD">
        <w:rPr>
          <w:rFonts w:ascii="AvenirNext LT Pro Light" w:hAnsi="AvenirNext LT Pro Light"/>
          <w:color w:val="202A40"/>
        </w:rPr>
        <w:t>Commander,</w:t>
      </w:r>
      <w:r w:rsidRPr="00933656" w:rsidR="00933656">
        <w:rPr>
          <w:rFonts w:ascii="AvenirNext LT Pro Light" w:hAnsi="AvenirNext LT Pro Light"/>
          <w:color w:val="202A40"/>
        </w:rPr>
        <w:t xml:space="preserve"> you can and must preempt all current and planned work to assemble the best team and drive them to resolve the incident. Your role is to command, take charge, bring order to chaos.</w:t>
      </w:r>
    </w:p>
    <w:p w:rsidR="0021061F" w:rsidRDefault="0021061F" w14:paraId="6600A215" w14:textId="77777777">
      <w:pPr>
        <w:rPr>
          <w:rFonts w:ascii="AvenirNext LT Pro Light" w:hAnsi="AvenirNext LT Pro Light"/>
          <w:color w:val="202A40"/>
        </w:rPr>
        <w:sectPr w:rsidR="0021061F" w:rsidSect="0021061F">
          <w:type w:val="continuous"/>
          <w:pgSz w:w="12240" w:h="15840" w:orient="portrait"/>
          <w:pgMar w:top="1080" w:right="1800" w:bottom="1080" w:left="1800" w:header="720" w:footer="720" w:gutter="0"/>
          <w:cols w:space="720"/>
          <w:docGrid w:linePitch="360"/>
        </w:sectPr>
      </w:pPr>
    </w:p>
    <w:p w:rsidR="00933656" w:rsidRDefault="00933656" w14:paraId="743CA279" w14:textId="77777777">
      <w:pPr>
        <w:rPr>
          <w:rFonts w:ascii="AvenirNext LT Pro Light" w:hAnsi="AvenirNext LT Pro Light"/>
          <w:color w:val="202A40"/>
        </w:rPr>
      </w:pPr>
    </w:p>
    <w:p w:rsidR="00933656" w:rsidRDefault="00933656" w14:paraId="79222888" w14:textId="77777777">
      <w:pPr>
        <w:rPr>
          <w:rFonts w:ascii="AvenirNext LT Pro Light" w:hAnsi="AvenirNext LT Pro Light"/>
          <w:color w:val="202A40"/>
        </w:rPr>
      </w:pPr>
    </w:p>
    <w:p w:rsidR="00933656" w:rsidRDefault="00933656" w14:paraId="1714EB36" w14:textId="77777777">
      <w:pPr>
        <w:rPr>
          <w:rFonts w:ascii="AvenirNext LT Pro Light" w:hAnsi="AvenirNext LT Pro Light"/>
          <w:color w:val="202A40"/>
        </w:rPr>
      </w:pPr>
    </w:p>
    <w:p w:rsidR="00933656" w:rsidRDefault="00933656" w14:paraId="6E8342B0" w14:textId="77777777">
      <w:pPr>
        <w:rPr>
          <w:rFonts w:ascii="AvenirNext LT Pro Light" w:hAnsi="AvenirNext LT Pro Light"/>
          <w:color w:val="202A40"/>
        </w:rPr>
      </w:pPr>
    </w:p>
    <w:p w:rsidR="00933656" w:rsidRDefault="00933656" w14:paraId="62E60E2F" w14:textId="77777777">
      <w:pPr>
        <w:rPr>
          <w:rFonts w:ascii="AvenirNext LT Pro Light" w:hAnsi="AvenirNext LT Pro Light"/>
          <w:color w:val="202A40"/>
        </w:rPr>
        <w:sectPr w:rsidR="00933656" w:rsidSect="00933656">
          <w:type w:val="continuous"/>
          <w:pgSz w:w="12240" w:h="15840" w:orient="portrait"/>
          <w:pgMar w:top="1080" w:right="1800" w:bottom="1080" w:left="1800" w:header="720" w:footer="720" w:gutter="0"/>
          <w:cols w:space="720" w:num="2"/>
          <w:docGrid w:linePitch="360"/>
        </w:sectPr>
      </w:pPr>
    </w:p>
    <w:p w:rsidR="00E54AC5" w:rsidP="5F9EE39C" w:rsidRDefault="00933656" w14:paraId="75CB7C5F" w14:textId="777131FE">
      <w:pPr>
        <w:pStyle w:val="Heading2"/>
        <w:rPr>
          <w:rFonts w:ascii="AvenirNext LT Pro Light" w:hAnsi="AvenirNext LT Pro Light"/>
          <w:color w:val="202A40"/>
        </w:rPr>
      </w:pPr>
      <w:bookmarkStart w:name="_Toc2083310019" w:id="123182287"/>
      <w:r w:rsidR="425F86C0">
        <w:rPr/>
        <w:t>Appendix B</w:t>
      </w:r>
      <w:bookmarkEnd w:id="123182287"/>
    </w:p>
    <w:p w:rsidR="00933656" w:rsidP="00824D91" w:rsidRDefault="00933656" w14:paraId="4C97CECA" w14:textId="77777777">
      <w:pPr>
        <w:rPr>
          <w:rFonts w:ascii="AvenirNext LT Pro Light" w:hAnsi="AvenirNext LT Pro Light"/>
          <w:color w:val="202A40"/>
        </w:rPr>
      </w:pPr>
    </w:p>
    <w:p w:rsidRPr="00E54AC5" w:rsidR="00E54AC5" w:rsidP="00824D91" w:rsidRDefault="00E54AC5" w14:paraId="429E603A" w14:textId="571FA4BD">
      <w:pPr>
        <w:rPr>
          <w:rFonts w:ascii="AvenirNext LT Pro Light" w:hAnsi="AvenirNext LT Pro Light"/>
          <w:b/>
          <w:bCs/>
          <w:color w:val="202A40"/>
        </w:rPr>
      </w:pPr>
      <w:r w:rsidRPr="00E54AC5">
        <w:rPr>
          <w:rFonts w:ascii="AvenirNext LT Pro Light" w:hAnsi="AvenirNext LT Pro Light"/>
          <w:b/>
          <w:bCs/>
          <w:color w:val="202A40"/>
        </w:rPr>
        <w:t>Incident Postmortem Reporting Template</w:t>
      </w:r>
    </w:p>
    <w:p w:rsidR="00E54AC5" w:rsidP="00824D91" w:rsidRDefault="00E54AC5" w14:paraId="73FFCE6F" w14:textId="379F681E">
      <w:pPr>
        <w:rPr>
          <w:rFonts w:ascii="AvenirNext LT Pro Light" w:hAnsi="AvenirNext LT Pro Light"/>
          <w:color w:val="202A40"/>
        </w:rPr>
      </w:pPr>
    </w:p>
    <w:p w:rsidRPr="00E54AC5" w:rsidR="00E54AC5" w:rsidP="0064652E" w:rsidRDefault="00E54AC5" w14:paraId="03D187EC" w14:textId="738B1181">
      <w:pPr>
        <w:pStyle w:val="ListParagraph"/>
        <w:numPr>
          <w:ilvl w:val="0"/>
          <w:numId w:val="2"/>
        </w:numPr>
        <w:rPr>
          <w:rFonts w:ascii="AvenirNext LT Pro Light" w:hAnsi="AvenirNext LT Pro Light"/>
          <w:color w:val="202A40"/>
        </w:rPr>
      </w:pPr>
      <w:r w:rsidRPr="00E54AC5">
        <w:rPr>
          <w:rFonts w:ascii="AvenirNext LT Pro Light" w:hAnsi="AvenirNext LT Pro Light"/>
          <w:color w:val="202A40"/>
        </w:rPr>
        <w:t>Incident summary:  Write a summary of the incident in a few sentences. Include what happened, why, the severity of the incident and how long the impact lasted.</w:t>
      </w:r>
    </w:p>
    <w:p w:rsidRPr="00E54AC5" w:rsidR="00E54AC5" w:rsidP="00E54AC5" w:rsidRDefault="00E54AC5" w14:paraId="18582521" w14:textId="77777777">
      <w:pPr>
        <w:rPr>
          <w:rFonts w:ascii="AvenirNext LT Pro Light" w:hAnsi="AvenirNext LT Pro Light"/>
          <w:color w:val="202A40"/>
        </w:rPr>
      </w:pPr>
    </w:p>
    <w:p w:rsidRPr="00E54AC5" w:rsidR="00E54AC5" w:rsidP="00E54AC5" w:rsidRDefault="00E54AC5" w14:paraId="76EB40C8" w14:textId="0D1BF1FC">
      <w:pPr>
        <w:rPr>
          <w:rFonts w:ascii="AvenirNext LT Pro Light" w:hAnsi="AvenirNext LT Pro Light"/>
          <w:color w:val="202A40"/>
        </w:rPr>
      </w:pPr>
      <w:r w:rsidRPr="00E54AC5">
        <w:rPr>
          <w:rFonts w:ascii="AvenirNext LT Pro Light" w:hAnsi="AvenirNext LT Pro Light"/>
          <w:color w:val="202A40"/>
        </w:rPr>
        <w:t xml:space="preserve">Between the hour of {time range of incident, e.g. 15:45 and 16:35} on {DATE}, {NUMBER} users encountered {EVENT SYMPTOMS}. </w:t>
      </w:r>
    </w:p>
    <w:p w:rsidRPr="00E54AC5" w:rsidR="00E54AC5" w:rsidP="00E54AC5" w:rsidRDefault="00E54AC5" w14:paraId="3A212DB2" w14:textId="77777777">
      <w:pPr>
        <w:rPr>
          <w:rFonts w:ascii="AvenirNext LT Pro Light" w:hAnsi="AvenirNext LT Pro Light"/>
          <w:color w:val="202A40"/>
        </w:rPr>
      </w:pPr>
    </w:p>
    <w:p w:rsidRPr="00E54AC5" w:rsidR="00E54AC5" w:rsidP="00E54AC5" w:rsidRDefault="00E54AC5" w14:paraId="25E2D504" w14:textId="77777777">
      <w:pPr>
        <w:rPr>
          <w:rFonts w:ascii="AvenirNext LT Pro Light" w:hAnsi="AvenirNext LT Pro Light"/>
          <w:color w:val="202A40"/>
        </w:rPr>
      </w:pPr>
      <w:r w:rsidRPr="00E54AC5">
        <w:rPr>
          <w:rFonts w:ascii="AvenirNext LT Pro Light" w:hAnsi="AvenirNext LT Pro Light"/>
          <w:color w:val="202A40"/>
        </w:rPr>
        <w:t xml:space="preserve">The event was triggered by a {CHANGE} at {TIME OF CHANGE THAT CAUSED THE EVENT}. </w:t>
      </w:r>
    </w:p>
    <w:p w:rsidRPr="00E54AC5" w:rsidR="00E54AC5" w:rsidP="00E54AC5" w:rsidRDefault="00E54AC5" w14:paraId="0A12BBA5" w14:textId="77777777">
      <w:pPr>
        <w:rPr>
          <w:rFonts w:ascii="AvenirNext LT Pro Light" w:hAnsi="AvenirNext LT Pro Light"/>
          <w:color w:val="202A40"/>
        </w:rPr>
      </w:pPr>
    </w:p>
    <w:p w:rsidRPr="00E54AC5" w:rsidR="00E54AC5" w:rsidP="00E54AC5" w:rsidRDefault="00E54AC5" w14:paraId="0BB55D78" w14:textId="77777777">
      <w:pPr>
        <w:rPr>
          <w:rFonts w:ascii="AvenirNext LT Pro Light" w:hAnsi="AvenirNext LT Pro Light"/>
          <w:color w:val="202A40"/>
        </w:rPr>
      </w:pPr>
      <w:r w:rsidRPr="00E54AC5">
        <w:rPr>
          <w:rFonts w:ascii="AvenirNext LT Pro Light" w:hAnsi="AvenirNext LT Pro Light"/>
          <w:color w:val="202A40"/>
        </w:rPr>
        <w:t xml:space="preserve">The {CHANGE} contained {DESCRIPTION OF OR REASON FOR THE CHANGE, such as a change in code to update a system}. </w:t>
      </w:r>
    </w:p>
    <w:p w:rsidRPr="00E54AC5" w:rsidR="00E54AC5" w:rsidP="00E54AC5" w:rsidRDefault="00E54AC5" w14:paraId="47CF84BB" w14:textId="77777777">
      <w:pPr>
        <w:rPr>
          <w:rFonts w:ascii="AvenirNext LT Pro Light" w:hAnsi="AvenirNext LT Pro Light"/>
          <w:color w:val="202A40"/>
        </w:rPr>
      </w:pPr>
    </w:p>
    <w:p w:rsidRPr="00E54AC5" w:rsidR="00E54AC5" w:rsidP="00E54AC5" w:rsidRDefault="00E54AC5" w14:paraId="7F23E65A" w14:textId="77777777">
      <w:pPr>
        <w:rPr>
          <w:rFonts w:ascii="AvenirNext LT Pro Light" w:hAnsi="AvenirNext LT Pro Light"/>
          <w:color w:val="202A40"/>
        </w:rPr>
      </w:pPr>
      <w:r w:rsidRPr="00E54AC5">
        <w:rPr>
          <w:rFonts w:ascii="AvenirNext LT Pro Light" w:hAnsi="AvenirNext LT Pro Light"/>
          <w:color w:val="202A40"/>
        </w:rPr>
        <w:t xml:space="preserve">A bug in this code caused {DESCRIPTION OF THE PROBLEM}. </w:t>
      </w:r>
    </w:p>
    <w:p w:rsidRPr="00E54AC5" w:rsidR="00E54AC5" w:rsidP="00E54AC5" w:rsidRDefault="00E54AC5" w14:paraId="1F490488" w14:textId="77777777">
      <w:pPr>
        <w:rPr>
          <w:rFonts w:ascii="AvenirNext LT Pro Light" w:hAnsi="AvenirNext LT Pro Light"/>
          <w:color w:val="202A40"/>
        </w:rPr>
      </w:pPr>
    </w:p>
    <w:p w:rsidRPr="00E54AC5" w:rsidR="00E54AC5" w:rsidP="00E54AC5" w:rsidRDefault="00E54AC5" w14:paraId="4F3F965E" w14:textId="77777777">
      <w:pPr>
        <w:rPr>
          <w:rFonts w:ascii="AvenirNext LT Pro Light" w:hAnsi="AvenirNext LT Pro Light"/>
          <w:color w:val="202A40"/>
        </w:rPr>
      </w:pPr>
      <w:r w:rsidRPr="00E54AC5">
        <w:rPr>
          <w:rFonts w:ascii="AvenirNext LT Pro Light" w:hAnsi="AvenirNext LT Pro Light"/>
          <w:color w:val="202A40"/>
        </w:rPr>
        <w:t>The event was detected by {MONITORING SYSTEM}. The team started working on the event by {RESOLUTION ACTIONS TAKEN}.</w:t>
      </w:r>
    </w:p>
    <w:p w:rsidRPr="00E54AC5" w:rsidR="00E54AC5" w:rsidP="00E54AC5" w:rsidRDefault="00E54AC5" w14:paraId="5578807E" w14:textId="77777777">
      <w:pPr>
        <w:rPr>
          <w:rFonts w:ascii="AvenirNext LT Pro Light" w:hAnsi="AvenirNext LT Pro Light"/>
          <w:color w:val="202A40"/>
        </w:rPr>
      </w:pPr>
    </w:p>
    <w:p w:rsidRPr="00E54AC5" w:rsidR="00E54AC5" w:rsidP="00E54AC5" w:rsidRDefault="00E54AC5" w14:paraId="0AE654A4" w14:textId="77777777">
      <w:pPr>
        <w:rPr>
          <w:rFonts w:ascii="AvenirNext LT Pro Light" w:hAnsi="AvenirNext LT Pro Light"/>
          <w:color w:val="202A40"/>
        </w:rPr>
      </w:pPr>
      <w:r w:rsidRPr="00E54AC5">
        <w:rPr>
          <w:rFonts w:ascii="AvenirNext LT Pro Light" w:hAnsi="AvenirNext LT Pro Light"/>
          <w:color w:val="202A40"/>
        </w:rPr>
        <w:t>This {SEVERITY LEVEL} incident affected {X%} of users.</w:t>
      </w:r>
    </w:p>
    <w:p w:rsidRPr="00E54AC5" w:rsidR="00E54AC5" w:rsidP="00E54AC5" w:rsidRDefault="00E54AC5" w14:paraId="4149DC83" w14:textId="77777777">
      <w:pPr>
        <w:rPr>
          <w:rFonts w:ascii="AvenirNext LT Pro Light" w:hAnsi="AvenirNext LT Pro Light"/>
          <w:color w:val="202A40"/>
        </w:rPr>
      </w:pPr>
    </w:p>
    <w:p w:rsidRPr="00E54AC5" w:rsidR="00E54AC5" w:rsidP="00E54AC5" w:rsidRDefault="00E54AC5" w14:paraId="499D6BA0" w14:textId="77777777">
      <w:pPr>
        <w:rPr>
          <w:rFonts w:ascii="AvenirNext LT Pro Light" w:hAnsi="AvenirNext LT Pro Light"/>
          <w:color w:val="202A40"/>
        </w:rPr>
      </w:pPr>
      <w:r w:rsidRPr="00E54AC5">
        <w:rPr>
          <w:rFonts w:ascii="AvenirNext LT Pro Light" w:hAnsi="AvenirNext LT Pro Light"/>
          <w:color w:val="202A40"/>
        </w:rPr>
        <w:t xml:space="preserve">There was further impact as noted by {e.g. NUMBER OF SUPPORT TICKETS SUBMITTED, SOCIAL MEDIA MENTIONS, CALLS TO ACCOUNT MANAGERS} were raised in relation to this incident. </w:t>
      </w:r>
    </w:p>
    <w:p w:rsidRPr="00E54AC5" w:rsidR="00E54AC5" w:rsidP="00E54AC5" w:rsidRDefault="00E54AC5" w14:paraId="3736B164" w14:textId="77777777">
      <w:pPr>
        <w:rPr>
          <w:rFonts w:ascii="AvenirNext LT Pro Light" w:hAnsi="AvenirNext LT Pro Light"/>
          <w:color w:val="202A40"/>
        </w:rPr>
      </w:pPr>
      <w:r w:rsidRPr="00E54AC5">
        <w:rPr>
          <w:rFonts w:ascii="AvenirNext LT Pro Light" w:hAnsi="AvenirNext LT Pro Light"/>
          <w:color w:val="202A40"/>
        </w:rPr>
        <w:t>Leadup</w:t>
      </w:r>
    </w:p>
    <w:p w:rsidRPr="00E54AC5" w:rsidR="00E54AC5" w:rsidP="00E54AC5" w:rsidRDefault="00E54AC5" w14:paraId="4840221E" w14:textId="77777777">
      <w:pPr>
        <w:rPr>
          <w:rFonts w:ascii="AvenirNext LT Pro Light" w:hAnsi="AvenirNext LT Pro Light"/>
          <w:color w:val="202A40"/>
        </w:rPr>
      </w:pPr>
    </w:p>
    <w:p w:rsidRPr="00E54AC5" w:rsidR="00E54AC5" w:rsidP="0064652E" w:rsidRDefault="002E4AA2" w14:paraId="5F69BC1A" w14:textId="226AC454">
      <w:pPr>
        <w:pStyle w:val="ListParagraph"/>
        <w:numPr>
          <w:ilvl w:val="0"/>
          <w:numId w:val="2"/>
        </w:numPr>
        <w:rPr>
          <w:rFonts w:ascii="AvenirNext LT Pro Light" w:hAnsi="AvenirNext LT Pro Light"/>
          <w:color w:val="202A40"/>
        </w:rPr>
      </w:pPr>
      <w:r>
        <w:rPr>
          <w:rFonts w:ascii="AvenirNext LT Pro Light" w:hAnsi="AvenirNext LT Pro Light"/>
          <w:color w:val="202A40"/>
        </w:rPr>
        <w:t xml:space="preserve">Leadup:  </w:t>
      </w:r>
      <w:r w:rsidRPr="00E54AC5" w:rsidR="00E54AC5">
        <w:rPr>
          <w:rFonts w:ascii="AvenirNext LT Pro Light" w:hAnsi="AvenirNext LT Pro Light"/>
          <w:color w:val="202A40"/>
        </w:rPr>
        <w:t>Describe the sequence of events that led to the incident, for example, previous changes that introduced bugs that had not yet been detected.</w:t>
      </w:r>
    </w:p>
    <w:p w:rsidRPr="00E54AC5" w:rsidR="00E54AC5" w:rsidP="00E54AC5" w:rsidRDefault="00E54AC5" w14:paraId="76621E2A" w14:textId="77777777">
      <w:pPr>
        <w:rPr>
          <w:rFonts w:ascii="AvenirNext LT Pro Light" w:hAnsi="AvenirNext LT Pro Light"/>
          <w:color w:val="202A40"/>
        </w:rPr>
      </w:pPr>
    </w:p>
    <w:p w:rsidRPr="00E54AC5" w:rsidR="00E54AC5" w:rsidP="00E54AC5" w:rsidRDefault="00E54AC5" w14:paraId="37382EDE" w14:textId="77777777">
      <w:pPr>
        <w:rPr>
          <w:rFonts w:ascii="AvenirNext LT Pro Light" w:hAnsi="AvenirNext LT Pro Light"/>
          <w:color w:val="202A40"/>
        </w:rPr>
      </w:pPr>
      <w:r w:rsidRPr="00E54AC5">
        <w:rPr>
          <w:rFonts w:ascii="AvenirNext LT Pro Light" w:hAnsi="AvenirNext LT Pro Light"/>
          <w:color w:val="202A40"/>
        </w:rPr>
        <w:t xml:space="preserve">At {16:00} on {MM/DD/YY}, ({AMOUNT OF TIME BEFORE CUSTOMER IMPACT, e.g. 10 days before the incident in question}), a change was introduced to {PRODUCT OR SERVICE}  in order to {THE CHANGES THAT LED TO THE INCIDENT}. </w:t>
      </w:r>
    </w:p>
    <w:p w:rsidRPr="00E54AC5" w:rsidR="00E54AC5" w:rsidP="00E54AC5" w:rsidRDefault="00E54AC5" w14:paraId="016AB911" w14:textId="77777777">
      <w:pPr>
        <w:rPr>
          <w:rFonts w:ascii="AvenirNext LT Pro Light" w:hAnsi="AvenirNext LT Pro Light"/>
          <w:color w:val="202A40"/>
        </w:rPr>
      </w:pPr>
    </w:p>
    <w:p w:rsidRPr="00E54AC5" w:rsidR="00E54AC5" w:rsidP="00E54AC5" w:rsidRDefault="00E54AC5" w14:paraId="764A806A" w14:textId="77777777">
      <w:pPr>
        <w:rPr>
          <w:rFonts w:ascii="AvenirNext LT Pro Light" w:hAnsi="AvenirNext LT Pro Light"/>
          <w:color w:val="202A40"/>
        </w:rPr>
      </w:pPr>
      <w:r w:rsidRPr="00E54AC5">
        <w:rPr>
          <w:rFonts w:ascii="AvenirNext LT Pro Light" w:hAnsi="AvenirNext LT Pro Light"/>
          <w:color w:val="202A40"/>
        </w:rPr>
        <w:t>This change resulted in  {DESCRIPTION OF THE IMPACT OF THE CHANGE}.</w:t>
      </w:r>
    </w:p>
    <w:p w:rsidRPr="00E54AC5" w:rsidR="00E54AC5" w:rsidP="00E54AC5" w:rsidRDefault="00E54AC5" w14:paraId="232D480A" w14:textId="77777777">
      <w:pPr>
        <w:rPr>
          <w:rFonts w:ascii="AvenirNext LT Pro Light" w:hAnsi="AvenirNext LT Pro Light"/>
          <w:color w:val="202A40"/>
        </w:rPr>
      </w:pPr>
      <w:r w:rsidRPr="00E54AC5">
        <w:rPr>
          <w:rFonts w:ascii="AvenirNext LT Pro Light" w:hAnsi="AvenirNext LT Pro Light"/>
          <w:color w:val="202A40"/>
        </w:rPr>
        <w:t>Fault</w:t>
      </w:r>
    </w:p>
    <w:p w:rsidRPr="00E54AC5" w:rsidR="00E54AC5" w:rsidP="00E54AC5" w:rsidRDefault="00E54AC5" w14:paraId="1B316B72" w14:textId="77777777">
      <w:pPr>
        <w:rPr>
          <w:rFonts w:ascii="AvenirNext LT Pro Light" w:hAnsi="AvenirNext LT Pro Light"/>
          <w:color w:val="202A40"/>
        </w:rPr>
      </w:pPr>
    </w:p>
    <w:p w:rsidRPr="00E54AC5" w:rsidR="00E54AC5" w:rsidP="0064652E" w:rsidRDefault="002E4AA2" w14:paraId="51F3B6A6" w14:textId="4FE0B052">
      <w:pPr>
        <w:pStyle w:val="ListParagraph"/>
        <w:numPr>
          <w:ilvl w:val="0"/>
          <w:numId w:val="2"/>
        </w:numPr>
        <w:rPr>
          <w:rFonts w:ascii="AvenirNext LT Pro Light" w:hAnsi="AvenirNext LT Pro Light"/>
          <w:color w:val="202A40"/>
        </w:rPr>
      </w:pPr>
      <w:r>
        <w:rPr>
          <w:rFonts w:ascii="AvenirNext LT Pro Light" w:hAnsi="AvenirNext LT Pro Light"/>
          <w:color w:val="202A40"/>
        </w:rPr>
        <w:t xml:space="preserve">Fault:  </w:t>
      </w:r>
      <w:r w:rsidRPr="00E54AC5" w:rsidR="00E54AC5">
        <w:rPr>
          <w:rFonts w:ascii="AvenirNext LT Pro Light" w:hAnsi="AvenirNext LT Pro Light"/>
          <w:color w:val="202A40"/>
        </w:rPr>
        <w:t>Describe how the change that was implemented didn't work as expected. If available, attach screenshots of relevant data visualizations that illustrate the fault.</w:t>
      </w:r>
    </w:p>
    <w:p w:rsidRPr="00E54AC5" w:rsidR="00E54AC5" w:rsidP="00E54AC5" w:rsidRDefault="00E54AC5" w14:paraId="0DB2EE07" w14:textId="77777777">
      <w:pPr>
        <w:rPr>
          <w:rFonts w:ascii="AvenirNext LT Pro Light" w:hAnsi="AvenirNext LT Pro Light"/>
          <w:color w:val="202A40"/>
        </w:rPr>
      </w:pPr>
    </w:p>
    <w:p w:rsidRPr="00E54AC5" w:rsidR="00E54AC5" w:rsidP="00E54AC5" w:rsidRDefault="00E54AC5" w14:paraId="7912D787" w14:textId="77777777">
      <w:pPr>
        <w:rPr>
          <w:rFonts w:ascii="AvenirNext LT Pro Light" w:hAnsi="AvenirNext LT Pro Light"/>
          <w:color w:val="202A40"/>
        </w:rPr>
      </w:pPr>
      <w:r w:rsidRPr="00E54AC5">
        <w:rPr>
          <w:rFonts w:ascii="AvenirNext LT Pro Light" w:hAnsi="AvenirNext LT Pro Light"/>
          <w:color w:val="202A40"/>
        </w:rPr>
        <w:t>{NUMBER} responses were sent in error to {XX%} of requests. This went on for {TIME PERIOD}.</w:t>
      </w:r>
    </w:p>
    <w:p w:rsidR="00E54AC5" w:rsidP="00E54AC5" w:rsidRDefault="00E54AC5" w14:paraId="15ADC6A9" w14:textId="77777777">
      <w:pPr>
        <w:rPr>
          <w:rFonts w:ascii="AvenirNext LT Pro Light" w:hAnsi="AvenirNext LT Pro Light"/>
          <w:color w:val="202A40"/>
        </w:rPr>
      </w:pPr>
    </w:p>
    <w:p w:rsidRPr="00E54AC5" w:rsidR="00E54AC5" w:rsidP="0064652E" w:rsidRDefault="00E54AC5" w14:paraId="7CCF40D4" w14:textId="0FAF610D">
      <w:pPr>
        <w:pStyle w:val="ListParagraph"/>
        <w:numPr>
          <w:ilvl w:val="0"/>
          <w:numId w:val="2"/>
        </w:numPr>
        <w:rPr>
          <w:rFonts w:ascii="AvenirNext LT Pro Light" w:hAnsi="AvenirNext LT Pro Light"/>
          <w:color w:val="202A40"/>
        </w:rPr>
      </w:pPr>
      <w:r w:rsidRPr="00E54AC5">
        <w:rPr>
          <w:rFonts w:ascii="AvenirNext LT Pro Light" w:hAnsi="AvenirNext LT Pro Light"/>
          <w:color w:val="202A40"/>
        </w:rPr>
        <w:t>Impact:  Describe how the incident impacted internal and external users during the incident. Include how many support cases were raised.</w:t>
      </w:r>
    </w:p>
    <w:p w:rsidRPr="00E54AC5" w:rsidR="00E54AC5" w:rsidP="00E54AC5" w:rsidRDefault="00E54AC5" w14:paraId="35F6FAE1" w14:textId="77777777">
      <w:pPr>
        <w:rPr>
          <w:rFonts w:ascii="AvenirNext LT Pro Light" w:hAnsi="AvenirNext LT Pro Light"/>
          <w:color w:val="202A40"/>
        </w:rPr>
      </w:pPr>
    </w:p>
    <w:p w:rsidRPr="00E54AC5" w:rsidR="00E54AC5" w:rsidP="00E54AC5" w:rsidRDefault="00E54AC5" w14:paraId="745F439A" w14:textId="398290E8">
      <w:pPr>
        <w:rPr>
          <w:rFonts w:ascii="AvenirNext LT Pro Light" w:hAnsi="AvenirNext LT Pro Light"/>
          <w:color w:val="202A40"/>
        </w:rPr>
      </w:pPr>
      <w:r w:rsidRPr="0070706A">
        <w:rPr>
          <w:rFonts w:ascii="AvenirNext LT Pro Light" w:hAnsi="AvenirNext LT Pro Light"/>
          <w:color w:val="202A40"/>
        </w:rPr>
        <w:t xml:space="preserve">For {XXhrs XX minutes} between {XX:XX </w:t>
      </w:r>
      <w:r w:rsidRPr="0070706A" w:rsidR="0070706A">
        <w:rPr>
          <w:rFonts w:ascii="AvenirNext LT Pro Light" w:hAnsi="AvenirNext LT Pro Light"/>
          <w:color w:val="202A40"/>
        </w:rPr>
        <w:t>PDT</w:t>
      </w:r>
      <w:r w:rsidRPr="0070706A">
        <w:rPr>
          <w:rFonts w:ascii="AvenirNext LT Pro Light" w:hAnsi="AvenirNext LT Pro Light"/>
          <w:color w:val="202A40"/>
        </w:rPr>
        <w:t xml:space="preserve"> and XX:XX </w:t>
      </w:r>
      <w:r w:rsidRPr="0070706A" w:rsidR="0070706A">
        <w:rPr>
          <w:rFonts w:ascii="AvenirNext LT Pro Light" w:hAnsi="AvenirNext LT Pro Light"/>
          <w:color w:val="202A40"/>
        </w:rPr>
        <w:t>PDT</w:t>
      </w:r>
      <w:r w:rsidRPr="0070706A">
        <w:rPr>
          <w:rFonts w:ascii="AvenirNext LT Pro Light" w:hAnsi="AvenirNext LT Pro Light"/>
          <w:color w:val="202A40"/>
        </w:rPr>
        <w:t>} on {MM/DD/YY}, {SUMMARY OF INCIDENT} our users experienced this incident.</w:t>
      </w:r>
    </w:p>
    <w:p w:rsidRPr="00E54AC5" w:rsidR="00E54AC5" w:rsidP="00E54AC5" w:rsidRDefault="00E54AC5" w14:paraId="05B150B4" w14:textId="77777777">
      <w:pPr>
        <w:rPr>
          <w:rFonts w:ascii="AvenirNext LT Pro Light" w:hAnsi="AvenirNext LT Pro Light"/>
          <w:color w:val="202A40"/>
        </w:rPr>
      </w:pPr>
    </w:p>
    <w:p w:rsidRPr="00E54AC5" w:rsidR="00E54AC5" w:rsidP="00E54AC5" w:rsidRDefault="00E54AC5" w14:paraId="7E71B046" w14:textId="77777777">
      <w:pPr>
        <w:rPr>
          <w:rFonts w:ascii="AvenirNext LT Pro Light" w:hAnsi="AvenirNext LT Pro Light"/>
          <w:color w:val="202A40"/>
        </w:rPr>
      </w:pPr>
      <w:r w:rsidRPr="00E54AC5">
        <w:rPr>
          <w:rFonts w:ascii="AvenirNext LT Pro Light" w:hAnsi="AvenirNext LT Pro Light"/>
          <w:color w:val="202A40"/>
        </w:rPr>
        <w:t>This incident affected {XX} customers (X% OF {SYSTEM OR SERVICE} USERS), who experienced {DESCRIPTION OF SYMPTOMS}.</w:t>
      </w:r>
    </w:p>
    <w:p w:rsidRPr="00E54AC5" w:rsidR="00E54AC5" w:rsidP="00E54AC5" w:rsidRDefault="00E54AC5" w14:paraId="6A84780B" w14:textId="77777777">
      <w:pPr>
        <w:rPr>
          <w:rFonts w:ascii="AvenirNext LT Pro Light" w:hAnsi="AvenirNext LT Pro Light"/>
          <w:color w:val="202A40"/>
        </w:rPr>
      </w:pPr>
    </w:p>
    <w:p w:rsidRPr="00E54AC5" w:rsidR="00E54AC5" w:rsidP="00E54AC5" w:rsidRDefault="00E54AC5" w14:paraId="76FE3FB2" w14:textId="77777777">
      <w:pPr>
        <w:rPr>
          <w:rFonts w:ascii="AvenirNext LT Pro Light" w:hAnsi="AvenirNext LT Pro Light"/>
          <w:color w:val="202A40"/>
        </w:rPr>
      </w:pPr>
      <w:r w:rsidRPr="00E54AC5">
        <w:rPr>
          <w:rFonts w:ascii="AvenirNext LT Pro Light" w:hAnsi="AvenirNext LT Pro Light"/>
          <w:color w:val="202A40"/>
        </w:rPr>
        <w:t>{XX NUMBER OF SUPPORT TICKETS AND XX NUMBER OF SOCIAL MEDIA POSTS} were submitted.</w:t>
      </w:r>
    </w:p>
    <w:p w:rsidR="00E54AC5" w:rsidP="00E54AC5" w:rsidRDefault="00E54AC5" w14:paraId="5301B0C1" w14:textId="77777777">
      <w:pPr>
        <w:rPr>
          <w:rFonts w:ascii="AvenirNext LT Pro Light" w:hAnsi="AvenirNext LT Pro Light"/>
          <w:color w:val="202A40"/>
        </w:rPr>
      </w:pPr>
    </w:p>
    <w:p w:rsidRPr="00E54AC5" w:rsidR="00E54AC5" w:rsidP="0064652E" w:rsidRDefault="00E54AC5" w14:paraId="33C14E65" w14:textId="56EC9723">
      <w:pPr>
        <w:pStyle w:val="ListParagraph"/>
        <w:numPr>
          <w:ilvl w:val="0"/>
          <w:numId w:val="2"/>
        </w:numPr>
        <w:rPr>
          <w:rFonts w:ascii="AvenirNext LT Pro Light" w:hAnsi="AvenirNext LT Pro Light"/>
          <w:color w:val="202A40"/>
        </w:rPr>
      </w:pPr>
      <w:r w:rsidRPr="5D0B64A0" w:rsidR="00E54AC5">
        <w:rPr>
          <w:rFonts w:ascii="AvenirNext LT Pro Light" w:hAnsi="AvenirNext LT Pro Light"/>
          <w:color w:val="202A40"/>
        </w:rPr>
        <w:t>Detection</w:t>
      </w:r>
      <w:r w:rsidRPr="5D0B64A0" w:rsidR="19A530BA">
        <w:rPr>
          <w:rFonts w:ascii="AvenirNext LT Pro Light" w:hAnsi="AvenirNext LT Pro Light"/>
          <w:color w:val="202A40"/>
        </w:rPr>
        <w:t>: When</w:t>
      </w:r>
      <w:r w:rsidRPr="5D0B64A0" w:rsidR="00E54AC5">
        <w:rPr>
          <w:rFonts w:ascii="AvenirNext LT Pro Light" w:hAnsi="AvenirNext LT Pro Light"/>
          <w:color w:val="202A40"/>
        </w:rPr>
        <w:t xml:space="preserve"> did the team detect the incident? How did they know it was happening? How could we improve time-to-detection? Consider: How would we have cut that time by half?</w:t>
      </w:r>
    </w:p>
    <w:p w:rsidRPr="00E54AC5" w:rsidR="00E54AC5" w:rsidP="00E54AC5" w:rsidRDefault="00E54AC5" w14:paraId="19E942A6" w14:textId="77777777">
      <w:pPr>
        <w:rPr>
          <w:rFonts w:ascii="AvenirNext LT Pro Light" w:hAnsi="AvenirNext LT Pro Light"/>
          <w:color w:val="202A40"/>
        </w:rPr>
      </w:pPr>
    </w:p>
    <w:p w:rsidRPr="00E54AC5" w:rsidR="00E54AC5" w:rsidP="00E54AC5" w:rsidRDefault="00E54AC5" w14:paraId="4B1BAD45" w14:textId="77777777">
      <w:pPr>
        <w:rPr>
          <w:rFonts w:ascii="AvenirNext LT Pro Light" w:hAnsi="AvenirNext LT Pro Light"/>
          <w:color w:val="202A40"/>
        </w:rPr>
      </w:pPr>
      <w:r w:rsidRPr="00E54AC5">
        <w:rPr>
          <w:rFonts w:ascii="AvenirNext LT Pro Light" w:hAnsi="AvenirNext LT Pro Light"/>
          <w:color w:val="202A40"/>
        </w:rPr>
        <w:t xml:space="preserve">This incident was detected when the {ALERT TYPE} was triggered and {TEAM/PERSON} were paged. </w:t>
      </w:r>
    </w:p>
    <w:p w:rsidRPr="00E54AC5" w:rsidR="00E54AC5" w:rsidP="00E54AC5" w:rsidRDefault="00E54AC5" w14:paraId="7FD30D80" w14:textId="77777777">
      <w:pPr>
        <w:rPr>
          <w:rFonts w:ascii="AvenirNext LT Pro Light" w:hAnsi="AvenirNext LT Pro Light"/>
          <w:color w:val="202A40"/>
        </w:rPr>
      </w:pPr>
    </w:p>
    <w:p w:rsidRPr="00E54AC5" w:rsidR="00E54AC5" w:rsidP="00E54AC5" w:rsidRDefault="00E54AC5" w14:paraId="5EB9D4BE" w14:textId="77777777">
      <w:pPr>
        <w:rPr>
          <w:rFonts w:ascii="AvenirNext LT Pro Light" w:hAnsi="AvenirNext LT Pro Light"/>
          <w:color w:val="202A40"/>
        </w:rPr>
      </w:pPr>
      <w:r w:rsidRPr="00E54AC5">
        <w:rPr>
          <w:rFonts w:ascii="AvenirNext LT Pro Light" w:hAnsi="AvenirNext LT Pro Light"/>
          <w:color w:val="202A40"/>
        </w:rPr>
        <w:t>Next, {SECONDARY PERSON} was paged, because {FIRST PERSON} didn't own the service writing to the disk, delaying the response by {XX MINUTES/HOURS}.</w:t>
      </w:r>
    </w:p>
    <w:p w:rsidRPr="00E54AC5" w:rsidR="00E54AC5" w:rsidP="00E54AC5" w:rsidRDefault="00E54AC5" w14:paraId="1A2376EF" w14:textId="77777777">
      <w:pPr>
        <w:rPr>
          <w:rFonts w:ascii="AvenirNext LT Pro Light" w:hAnsi="AvenirNext LT Pro Light"/>
          <w:color w:val="202A40"/>
        </w:rPr>
      </w:pPr>
    </w:p>
    <w:p w:rsidRPr="00E54AC5" w:rsidR="00E54AC5" w:rsidP="00E54AC5" w:rsidRDefault="00E54AC5" w14:paraId="5D96769B" w14:textId="77777777">
      <w:pPr>
        <w:rPr>
          <w:rFonts w:ascii="AvenirNext LT Pro Light" w:hAnsi="AvenirNext LT Pro Light"/>
          <w:color w:val="202A40"/>
        </w:rPr>
      </w:pPr>
      <w:r w:rsidRPr="00E54AC5">
        <w:rPr>
          <w:rFonts w:ascii="AvenirNext LT Pro Light" w:hAnsi="AvenirNext LT Pro Light"/>
          <w:color w:val="202A40"/>
        </w:rPr>
        <w:t>{DESCRIBE THE IMPROVEMENT} will be set up by {TEAM OWNER OF THE IMPROVEMENT} so that {EXPECTED IMPROVEMENT}.</w:t>
      </w:r>
    </w:p>
    <w:p w:rsidR="003B5734" w:rsidP="00E54AC5" w:rsidRDefault="003B5734" w14:paraId="0EDE6CED" w14:textId="77777777">
      <w:pPr>
        <w:rPr>
          <w:rFonts w:ascii="AvenirNext LT Pro Light" w:hAnsi="AvenirNext LT Pro Light"/>
          <w:color w:val="202A40"/>
        </w:rPr>
      </w:pPr>
    </w:p>
    <w:p w:rsidRPr="003B5734" w:rsidR="00E54AC5" w:rsidP="0064652E" w:rsidRDefault="00E54AC5" w14:paraId="4629360E" w14:textId="0D3117C0">
      <w:pPr>
        <w:pStyle w:val="ListParagraph"/>
        <w:numPr>
          <w:ilvl w:val="0"/>
          <w:numId w:val="2"/>
        </w:numPr>
        <w:rPr>
          <w:rFonts w:ascii="AvenirNext LT Pro Light" w:hAnsi="AvenirNext LT Pro Light"/>
          <w:color w:val="202A40"/>
        </w:rPr>
      </w:pPr>
      <w:r w:rsidRPr="003B5734">
        <w:rPr>
          <w:rFonts w:ascii="AvenirNext LT Pro Light" w:hAnsi="AvenirNext LT Pro Light"/>
          <w:color w:val="202A40"/>
        </w:rPr>
        <w:t>Response</w:t>
      </w:r>
      <w:r w:rsidRPr="003B5734" w:rsidR="003B5734">
        <w:rPr>
          <w:rFonts w:ascii="AvenirNext LT Pro Light" w:hAnsi="AvenirNext LT Pro Light"/>
          <w:color w:val="202A40"/>
        </w:rPr>
        <w:t xml:space="preserve">:  </w:t>
      </w:r>
      <w:r w:rsidRPr="003B5734">
        <w:rPr>
          <w:rFonts w:ascii="AvenirNext LT Pro Light" w:hAnsi="AvenirNext LT Pro Light"/>
          <w:color w:val="202A40"/>
        </w:rPr>
        <w:t>Who responded to the incident? When did they respond, and what did they do? Note any delays or obstacles to responding.</w:t>
      </w:r>
    </w:p>
    <w:p w:rsidRPr="00E54AC5" w:rsidR="00E54AC5" w:rsidP="00E54AC5" w:rsidRDefault="00E54AC5" w14:paraId="360B87A3" w14:textId="77777777">
      <w:pPr>
        <w:rPr>
          <w:rFonts w:ascii="AvenirNext LT Pro Light" w:hAnsi="AvenirNext LT Pro Light"/>
          <w:color w:val="202A40"/>
        </w:rPr>
      </w:pPr>
    </w:p>
    <w:p w:rsidRPr="0070706A" w:rsidR="00E54AC5" w:rsidP="00E54AC5" w:rsidRDefault="00E54AC5" w14:paraId="64005F29" w14:textId="0A73C6B0">
      <w:pPr>
        <w:rPr>
          <w:rFonts w:ascii="AvenirNext LT Pro Light" w:hAnsi="AvenirNext LT Pro Light"/>
          <w:color w:val="202A40"/>
        </w:rPr>
      </w:pPr>
      <w:r w:rsidRPr="0070706A">
        <w:rPr>
          <w:rFonts w:ascii="AvenirNext LT Pro Light" w:hAnsi="AvenirNext LT Pro Light"/>
          <w:color w:val="202A40"/>
        </w:rPr>
        <w:t xml:space="preserve">After receiving a page at {XX:XX </w:t>
      </w:r>
      <w:r w:rsidRPr="0070706A" w:rsidR="0070706A">
        <w:rPr>
          <w:rFonts w:ascii="AvenirNext LT Pro Light" w:hAnsi="AvenirNext LT Pro Light"/>
          <w:color w:val="202A40"/>
        </w:rPr>
        <w:t>PDT</w:t>
      </w:r>
      <w:r w:rsidRPr="0070706A">
        <w:rPr>
          <w:rFonts w:ascii="AvenirNext LT Pro Light" w:hAnsi="AvenirNext LT Pro Light"/>
          <w:color w:val="202A40"/>
        </w:rPr>
        <w:t xml:space="preserve">}, {ON-CALL ENGINEER} came online at {XX:XX </w:t>
      </w:r>
      <w:r w:rsidRPr="0070706A" w:rsidR="0070706A">
        <w:rPr>
          <w:rFonts w:ascii="AvenirNext LT Pro Light" w:hAnsi="AvenirNext LT Pro Light"/>
          <w:color w:val="202A40"/>
        </w:rPr>
        <w:t>PDT</w:t>
      </w:r>
      <w:r w:rsidRPr="0070706A">
        <w:rPr>
          <w:rFonts w:ascii="AvenirNext LT Pro Light" w:hAnsi="AvenirNext LT Pro Light"/>
          <w:color w:val="202A40"/>
        </w:rPr>
        <w:t xml:space="preserve">} in {SYSTEM WHERE INCIDENT INFO IS CAPTURED}. </w:t>
      </w:r>
    </w:p>
    <w:p w:rsidRPr="0070706A" w:rsidR="00E54AC5" w:rsidP="00E54AC5" w:rsidRDefault="00E54AC5" w14:paraId="7D4F894C" w14:textId="77777777">
      <w:pPr>
        <w:rPr>
          <w:rFonts w:ascii="AvenirNext LT Pro Light" w:hAnsi="AvenirNext LT Pro Light"/>
          <w:color w:val="202A40"/>
        </w:rPr>
      </w:pPr>
    </w:p>
    <w:p w:rsidRPr="00E54AC5" w:rsidR="00E54AC5" w:rsidP="00E54AC5" w:rsidRDefault="00E54AC5" w14:paraId="6F532DE7" w14:textId="0E5C578F">
      <w:pPr>
        <w:rPr>
          <w:rFonts w:ascii="AvenirNext LT Pro Light" w:hAnsi="AvenirNext LT Pro Light"/>
          <w:color w:val="202A40"/>
        </w:rPr>
      </w:pPr>
      <w:r w:rsidRPr="0070706A">
        <w:rPr>
          <w:rFonts w:ascii="AvenirNext LT Pro Light" w:hAnsi="AvenirNext LT Pro Light"/>
          <w:color w:val="202A40"/>
        </w:rPr>
        <w:t xml:space="preserve">This engineer did not have a background in the {AFFECTED SYSTEM} so a second alert was sent at {XX:XX </w:t>
      </w:r>
      <w:r w:rsidRPr="0070706A" w:rsidR="0070706A">
        <w:rPr>
          <w:rFonts w:ascii="AvenirNext LT Pro Light" w:hAnsi="AvenirNext LT Pro Light"/>
          <w:color w:val="202A40"/>
        </w:rPr>
        <w:t>PDT</w:t>
      </w:r>
      <w:r w:rsidRPr="0070706A">
        <w:rPr>
          <w:rFonts w:ascii="AvenirNext LT Pro Light" w:hAnsi="AvenirNext LT Pro Light"/>
          <w:color w:val="202A40"/>
        </w:rPr>
        <w:t xml:space="preserve">} to {ESCALATIONS ON-CALL ENGINEER} into the who came into the room at {XX:XX </w:t>
      </w:r>
      <w:r w:rsidRPr="0070706A" w:rsidR="0070706A">
        <w:rPr>
          <w:rFonts w:ascii="AvenirNext LT Pro Light" w:hAnsi="AvenirNext LT Pro Light"/>
          <w:color w:val="202A40"/>
        </w:rPr>
        <w:t>PDT</w:t>
      </w:r>
      <w:r w:rsidRPr="0070706A">
        <w:rPr>
          <w:rFonts w:ascii="AvenirNext LT Pro Light" w:hAnsi="AvenirNext LT Pro Light"/>
          <w:color w:val="202A40"/>
        </w:rPr>
        <w:t>}.</w:t>
      </w:r>
    </w:p>
    <w:p w:rsidR="003B5734" w:rsidP="00E54AC5" w:rsidRDefault="003B5734" w14:paraId="073CB8E3" w14:textId="77777777">
      <w:pPr>
        <w:rPr>
          <w:rFonts w:ascii="AvenirNext LT Pro Light" w:hAnsi="AvenirNext LT Pro Light"/>
          <w:color w:val="202A40"/>
        </w:rPr>
      </w:pPr>
    </w:p>
    <w:p w:rsidRPr="003B5734" w:rsidR="00E54AC5" w:rsidP="0064652E" w:rsidRDefault="00E54AC5" w14:paraId="2CAE1F37" w14:textId="4D4A0685">
      <w:pPr>
        <w:pStyle w:val="ListParagraph"/>
        <w:numPr>
          <w:ilvl w:val="0"/>
          <w:numId w:val="2"/>
        </w:numPr>
        <w:rPr>
          <w:rFonts w:ascii="AvenirNext LT Pro Light" w:hAnsi="AvenirNext LT Pro Light"/>
          <w:color w:val="202A40"/>
        </w:rPr>
      </w:pPr>
      <w:r w:rsidRPr="003B5734">
        <w:rPr>
          <w:rFonts w:ascii="AvenirNext LT Pro Light" w:hAnsi="AvenirNext LT Pro Light"/>
          <w:color w:val="202A40"/>
        </w:rPr>
        <w:t>Recovery</w:t>
      </w:r>
      <w:r w:rsidRPr="003B5734" w:rsidR="003B5734">
        <w:rPr>
          <w:rFonts w:ascii="AvenirNext LT Pro Light" w:hAnsi="AvenirNext LT Pro Light"/>
          <w:color w:val="202A40"/>
        </w:rPr>
        <w:t xml:space="preserve">:  </w:t>
      </w:r>
      <w:r w:rsidRPr="003B5734">
        <w:rPr>
          <w:rFonts w:ascii="AvenirNext LT Pro Light" w:hAnsi="AvenirNext LT Pro Light"/>
          <w:color w:val="202A40"/>
        </w:rPr>
        <w:t xml:space="preserve">Describe how the service was restored and the incident was deemed over. Detail how the service was successfully restored and you knew how what steps you needed to take to recovery. </w:t>
      </w:r>
    </w:p>
    <w:p w:rsidRPr="00E54AC5" w:rsidR="00E54AC5" w:rsidP="00E54AC5" w:rsidRDefault="00E54AC5" w14:paraId="2EF03FD9" w14:textId="77777777">
      <w:pPr>
        <w:rPr>
          <w:rFonts w:ascii="AvenirNext LT Pro Light" w:hAnsi="AvenirNext LT Pro Light"/>
          <w:color w:val="202A40"/>
        </w:rPr>
      </w:pPr>
    </w:p>
    <w:p w:rsidRPr="00E54AC5" w:rsidR="00E54AC5" w:rsidP="00E54AC5" w:rsidRDefault="00E54AC5" w14:paraId="51CE2A84" w14:textId="77777777">
      <w:pPr>
        <w:rPr>
          <w:rFonts w:ascii="AvenirNext LT Pro Light" w:hAnsi="AvenirNext LT Pro Light"/>
          <w:color w:val="202A40"/>
        </w:rPr>
      </w:pPr>
      <w:r w:rsidRPr="00E54AC5">
        <w:rPr>
          <w:rFonts w:ascii="AvenirNext LT Pro Light" w:hAnsi="AvenirNext LT Pro Light"/>
          <w:color w:val="202A40"/>
        </w:rPr>
        <w:t>Depending on the scenario, consider these questions: How could you improve time to mitigation? How could you have cut that time by half?</w:t>
      </w:r>
    </w:p>
    <w:p w:rsidRPr="00E54AC5" w:rsidR="00E54AC5" w:rsidP="00E54AC5" w:rsidRDefault="00E54AC5" w14:paraId="6D41FD1E" w14:textId="77777777">
      <w:pPr>
        <w:rPr>
          <w:rFonts w:ascii="AvenirNext LT Pro Light" w:hAnsi="AvenirNext LT Pro Light"/>
          <w:color w:val="202A40"/>
        </w:rPr>
      </w:pPr>
    </w:p>
    <w:p w:rsidRPr="00E54AC5" w:rsidR="00E54AC5" w:rsidP="00E54AC5" w:rsidRDefault="00E54AC5" w14:paraId="11802B1A" w14:textId="77777777">
      <w:pPr>
        <w:rPr>
          <w:rFonts w:ascii="AvenirNext LT Pro Light" w:hAnsi="AvenirNext LT Pro Light"/>
          <w:color w:val="202A40"/>
        </w:rPr>
      </w:pPr>
      <w:r w:rsidRPr="00E54AC5">
        <w:rPr>
          <w:rFonts w:ascii="AvenirNext LT Pro Light" w:hAnsi="AvenirNext LT Pro Light"/>
          <w:color w:val="202A40"/>
        </w:rPr>
        <w:t xml:space="preserve">We used a three-pronged approach to the recovery of the system: </w:t>
      </w:r>
    </w:p>
    <w:p w:rsidRPr="00E54AC5" w:rsidR="00E54AC5" w:rsidP="00E54AC5" w:rsidRDefault="00E54AC5" w14:paraId="7D024F25" w14:textId="77777777">
      <w:pPr>
        <w:rPr>
          <w:rFonts w:ascii="AvenirNext LT Pro Light" w:hAnsi="AvenirNext LT Pro Light"/>
          <w:color w:val="202A40"/>
        </w:rPr>
      </w:pPr>
    </w:p>
    <w:p w:rsidRPr="00E54AC5" w:rsidR="00E54AC5" w:rsidP="00E54AC5" w:rsidRDefault="00E54AC5" w14:paraId="5CA34250" w14:textId="77777777">
      <w:pPr>
        <w:rPr>
          <w:rFonts w:ascii="AvenirNext LT Pro Light" w:hAnsi="AvenirNext LT Pro Light"/>
          <w:color w:val="202A40"/>
        </w:rPr>
      </w:pPr>
      <w:r w:rsidRPr="00E54AC5">
        <w:rPr>
          <w:rFonts w:ascii="AvenirNext LT Pro Light" w:hAnsi="AvenirNext LT Pro Light"/>
          <w:color w:val="202A40"/>
        </w:rPr>
        <w:t xml:space="preserve">{DESCRIBE THE ACTION THAT MITIGATED THE ISSUE, WHY IT WAS TAKEN, AND THE OUTCOME} </w:t>
      </w:r>
    </w:p>
    <w:p w:rsidRPr="00E54AC5" w:rsidR="00E54AC5" w:rsidP="00E54AC5" w:rsidRDefault="00E54AC5" w14:paraId="7E33EB46" w14:textId="77777777">
      <w:pPr>
        <w:rPr>
          <w:rFonts w:ascii="AvenirNext LT Pro Light" w:hAnsi="AvenirNext LT Pro Light"/>
          <w:color w:val="202A40"/>
        </w:rPr>
      </w:pPr>
    </w:p>
    <w:p w:rsidRPr="00E54AC5" w:rsidR="00E54AC5" w:rsidP="00E54AC5" w:rsidRDefault="00E54AC5" w14:paraId="28D5D212" w14:textId="77777777">
      <w:pPr>
        <w:rPr>
          <w:rFonts w:ascii="AvenirNext LT Pro Light" w:hAnsi="AvenirNext LT Pro Light"/>
          <w:color w:val="202A40"/>
        </w:rPr>
      </w:pPr>
      <w:r w:rsidRPr="00E54AC5">
        <w:rPr>
          <w:rFonts w:ascii="AvenirNext LT Pro Light" w:hAnsi="AvenirNext LT Pro Light"/>
          <w:color w:val="202A40"/>
        </w:rPr>
        <w:t>Example: By Increasing the size of the BuildEng EC3 ASG to increase the number of nodes available to support the workload and reduce the likelihood of scheduling on oversubscribed nodes</w:t>
      </w:r>
    </w:p>
    <w:p w:rsidRPr="00E54AC5" w:rsidR="00E54AC5" w:rsidP="00E54AC5" w:rsidRDefault="00E54AC5" w14:paraId="2DE8B6E9" w14:textId="77777777">
      <w:pPr>
        <w:rPr>
          <w:rFonts w:ascii="AvenirNext LT Pro Light" w:hAnsi="AvenirNext LT Pro Light"/>
          <w:color w:val="202A40"/>
        </w:rPr>
      </w:pPr>
    </w:p>
    <w:p w:rsidRPr="00E54AC5" w:rsidR="00E54AC5" w:rsidP="00E54AC5" w:rsidRDefault="00E54AC5" w14:paraId="53BDCF3A" w14:textId="77777777">
      <w:pPr>
        <w:rPr>
          <w:rFonts w:ascii="AvenirNext LT Pro Light" w:hAnsi="AvenirNext LT Pro Light"/>
          <w:color w:val="202A40"/>
        </w:rPr>
      </w:pPr>
      <w:r w:rsidRPr="00E54AC5">
        <w:rPr>
          <w:rFonts w:ascii="AvenirNext LT Pro Light" w:hAnsi="AvenirNext LT Pro Light"/>
          <w:color w:val="202A40"/>
        </w:rPr>
        <w:t>Disabled the Escalator autoscaler to prevent the cluster from aggressively scaling-down</w:t>
      </w:r>
    </w:p>
    <w:p w:rsidRPr="00E54AC5" w:rsidR="00E54AC5" w:rsidP="00E54AC5" w:rsidRDefault="00E54AC5" w14:paraId="33C3C1F5" w14:textId="77777777">
      <w:pPr>
        <w:rPr>
          <w:rFonts w:ascii="AvenirNext LT Pro Light" w:hAnsi="AvenirNext LT Pro Light"/>
          <w:color w:val="202A40"/>
        </w:rPr>
      </w:pPr>
      <w:r w:rsidRPr="00E54AC5">
        <w:rPr>
          <w:rFonts w:ascii="AvenirNext LT Pro Light" w:hAnsi="AvenirNext LT Pro Light"/>
          <w:color w:val="202A40"/>
        </w:rPr>
        <w:t>Reverting the Build Engineering scheduler to the previous version.</w:t>
      </w:r>
    </w:p>
    <w:p w:rsidR="003B5734" w:rsidP="00E54AC5" w:rsidRDefault="003B5734" w14:paraId="49835D71" w14:textId="77777777">
      <w:pPr>
        <w:rPr>
          <w:rFonts w:ascii="AvenirNext LT Pro Light" w:hAnsi="AvenirNext LT Pro Light"/>
          <w:color w:val="202A40"/>
        </w:rPr>
      </w:pPr>
    </w:p>
    <w:p w:rsidRPr="003B5734" w:rsidR="00E54AC5" w:rsidP="0064652E" w:rsidRDefault="00E54AC5" w14:paraId="6A81E42C" w14:textId="1A50189E">
      <w:pPr>
        <w:pStyle w:val="ListParagraph"/>
        <w:numPr>
          <w:ilvl w:val="0"/>
          <w:numId w:val="2"/>
        </w:numPr>
        <w:rPr>
          <w:rFonts w:ascii="AvenirNext LT Pro Light" w:hAnsi="AvenirNext LT Pro Light"/>
          <w:color w:val="202A40"/>
        </w:rPr>
      </w:pPr>
      <w:r w:rsidRPr="003B5734">
        <w:rPr>
          <w:rFonts w:ascii="AvenirNext LT Pro Light" w:hAnsi="AvenirNext LT Pro Light"/>
          <w:color w:val="202A40"/>
        </w:rPr>
        <w:t>Timeline</w:t>
      </w:r>
      <w:r w:rsidRPr="003B5734" w:rsidR="003B5734">
        <w:rPr>
          <w:rFonts w:ascii="AvenirNext LT Pro Light" w:hAnsi="AvenirNext LT Pro Light"/>
          <w:color w:val="202A40"/>
        </w:rPr>
        <w:t xml:space="preserve">:  </w:t>
      </w:r>
      <w:r w:rsidRPr="003B5734">
        <w:rPr>
          <w:rFonts w:ascii="AvenirNext LT Pro Light" w:hAnsi="AvenirNext LT Pro Light"/>
          <w:color w:val="202A40"/>
        </w:rPr>
        <w:t xml:space="preserve">Detail the incident timeline. </w:t>
      </w:r>
      <w:r w:rsidR="0070706A">
        <w:rPr>
          <w:rFonts w:ascii="AvenirNext LT Pro Light" w:hAnsi="AvenirNext LT Pro Light"/>
          <w:color w:val="202A40"/>
        </w:rPr>
        <w:t>For Studio Designer timelines, we use Pacific Daylight Time</w:t>
      </w:r>
      <w:r w:rsidRPr="003B5734">
        <w:rPr>
          <w:rFonts w:ascii="AvenirNext LT Pro Light" w:hAnsi="AvenirNext LT Pro Light"/>
          <w:color w:val="202A40"/>
        </w:rPr>
        <w:t xml:space="preserve"> </w:t>
      </w:r>
      <w:r w:rsidR="0070706A">
        <w:rPr>
          <w:rFonts w:ascii="AvenirNext LT Pro Light" w:hAnsi="AvenirNext LT Pro Light"/>
          <w:color w:val="202A40"/>
        </w:rPr>
        <w:t>(PDT)</w:t>
      </w:r>
      <w:r w:rsidRPr="003B5734">
        <w:rPr>
          <w:rFonts w:ascii="AvenirNext LT Pro Light" w:hAnsi="AvenirNext LT Pro Light"/>
          <w:color w:val="202A40"/>
        </w:rPr>
        <w:t xml:space="preserve"> to standardize for timezones.</w:t>
      </w:r>
    </w:p>
    <w:p w:rsidRPr="00E54AC5" w:rsidR="00E54AC5" w:rsidP="00E54AC5" w:rsidRDefault="00E54AC5" w14:paraId="141B66CB" w14:textId="77777777">
      <w:pPr>
        <w:rPr>
          <w:rFonts w:ascii="AvenirNext LT Pro Light" w:hAnsi="AvenirNext LT Pro Light"/>
          <w:color w:val="202A40"/>
        </w:rPr>
      </w:pPr>
    </w:p>
    <w:p w:rsidRPr="00E54AC5" w:rsidR="00E54AC5" w:rsidP="00E54AC5" w:rsidRDefault="00E54AC5" w14:paraId="7A43486B" w14:textId="77777777">
      <w:pPr>
        <w:rPr>
          <w:rFonts w:ascii="AvenirNext LT Pro Light" w:hAnsi="AvenirNext LT Pro Light"/>
          <w:color w:val="202A40"/>
        </w:rPr>
      </w:pPr>
      <w:r w:rsidRPr="00E54AC5">
        <w:rPr>
          <w:rFonts w:ascii="AvenirNext LT Pro Light" w:hAnsi="AvenirNext LT Pro Light"/>
          <w:color w:val="202A40"/>
        </w:rPr>
        <w:t xml:space="preserve">Include any notable lead-up events, any starts of activity, the first known impact, and escalations. Note any decisions or changed made, and when the incident ended, along with any post-impact events of note. </w:t>
      </w:r>
    </w:p>
    <w:p w:rsidRPr="00E54AC5" w:rsidR="00E54AC5" w:rsidP="00E54AC5" w:rsidRDefault="00E54AC5" w14:paraId="023E2670" w14:textId="77777777">
      <w:pPr>
        <w:rPr>
          <w:rFonts w:ascii="AvenirNext LT Pro Light" w:hAnsi="AvenirNext LT Pro Light"/>
          <w:color w:val="202A40"/>
        </w:rPr>
      </w:pPr>
    </w:p>
    <w:p w:rsidRPr="00E54AC5" w:rsidR="00E54AC5" w:rsidP="00E54AC5" w:rsidRDefault="00E54AC5" w14:paraId="68560D12" w14:textId="7E7B0914">
      <w:pPr>
        <w:rPr>
          <w:rFonts w:ascii="AvenirNext LT Pro Light" w:hAnsi="AvenirNext LT Pro Light"/>
          <w:color w:val="202A40"/>
        </w:rPr>
      </w:pPr>
      <w:r w:rsidRPr="00E54AC5">
        <w:rPr>
          <w:rFonts w:ascii="AvenirNext LT Pro Light" w:hAnsi="AvenirNext LT Pro Light"/>
          <w:color w:val="202A40"/>
        </w:rPr>
        <w:t xml:space="preserve">All times are </w:t>
      </w:r>
      <w:r w:rsidR="0070706A">
        <w:rPr>
          <w:rFonts w:ascii="AvenirNext LT Pro Light" w:hAnsi="AvenirNext LT Pro Light"/>
          <w:color w:val="202A40"/>
        </w:rPr>
        <w:t>PDT</w:t>
      </w:r>
      <w:r w:rsidRPr="00E54AC5">
        <w:rPr>
          <w:rFonts w:ascii="AvenirNext LT Pro Light" w:hAnsi="AvenirNext LT Pro Light"/>
          <w:color w:val="202A40"/>
        </w:rPr>
        <w:t>.</w:t>
      </w:r>
    </w:p>
    <w:p w:rsidRPr="00E54AC5" w:rsidR="00E54AC5" w:rsidP="00E54AC5" w:rsidRDefault="00E54AC5" w14:paraId="48405650" w14:textId="77777777">
      <w:pPr>
        <w:rPr>
          <w:rFonts w:ascii="AvenirNext LT Pro Light" w:hAnsi="AvenirNext LT Pro Light"/>
          <w:color w:val="202A40"/>
        </w:rPr>
      </w:pPr>
    </w:p>
    <w:p w:rsidRPr="003B5734" w:rsidR="003B5734" w:rsidP="00E54AC5" w:rsidRDefault="003B5734" w14:paraId="45211F03" w14:textId="77777777">
      <w:pPr>
        <w:rPr>
          <w:rFonts w:ascii="AvenirNext LT Pro Light" w:hAnsi="AvenirNext LT Pro Light"/>
          <w:i/>
          <w:iCs/>
          <w:color w:val="202A40"/>
        </w:rPr>
      </w:pPr>
      <w:r w:rsidRPr="003B5734">
        <w:rPr>
          <w:rFonts w:ascii="AvenirNext LT Pro Light" w:hAnsi="AvenirNext LT Pro Light"/>
          <w:i/>
          <w:iCs/>
          <w:color w:val="202A40"/>
        </w:rPr>
        <w:t>EXAMPLE:</w:t>
      </w:r>
    </w:p>
    <w:p w:rsidRPr="003B5734" w:rsidR="00E54AC5" w:rsidP="00E54AC5" w:rsidRDefault="00E54AC5" w14:paraId="673C0EAE" w14:textId="29087945">
      <w:pPr>
        <w:rPr>
          <w:rFonts w:ascii="AvenirNext LT Pro Light" w:hAnsi="AvenirNext LT Pro Light"/>
          <w:i/>
          <w:iCs/>
          <w:color w:val="202A40"/>
        </w:rPr>
      </w:pPr>
      <w:r w:rsidRPr="003B5734">
        <w:rPr>
          <w:rFonts w:ascii="AvenirNext LT Pro Light" w:hAnsi="AvenirNext LT Pro Light"/>
          <w:i/>
          <w:iCs/>
          <w:color w:val="202A40"/>
        </w:rPr>
        <w:t xml:space="preserve">11:48 - K8S 1.9 upgrade of control plane is finished </w:t>
      </w:r>
    </w:p>
    <w:p w:rsidRPr="003B5734" w:rsidR="00E54AC5" w:rsidP="00E54AC5" w:rsidRDefault="00E54AC5" w14:paraId="19F42C53" w14:textId="77777777">
      <w:pPr>
        <w:rPr>
          <w:rFonts w:ascii="AvenirNext LT Pro Light" w:hAnsi="AvenirNext LT Pro Light"/>
          <w:i/>
          <w:iCs/>
          <w:color w:val="202A40"/>
        </w:rPr>
      </w:pPr>
      <w:r w:rsidRPr="003B5734">
        <w:rPr>
          <w:rFonts w:ascii="AvenirNext LT Pro Light" w:hAnsi="AvenirNext LT Pro Light"/>
          <w:i/>
          <w:iCs/>
          <w:color w:val="202A40"/>
        </w:rPr>
        <w:t xml:space="preserve">12:46 - Upgrade to V1.9 completed, including cluster-auto scaler and the BuildEng scheduler instance </w:t>
      </w:r>
    </w:p>
    <w:p w:rsidRPr="003B5734" w:rsidR="00E54AC5" w:rsidP="00E54AC5" w:rsidRDefault="00E54AC5" w14:paraId="27047CAA" w14:textId="77777777">
      <w:pPr>
        <w:rPr>
          <w:rFonts w:ascii="AvenirNext LT Pro Light" w:hAnsi="AvenirNext LT Pro Light"/>
          <w:i/>
          <w:iCs/>
          <w:color w:val="202A40"/>
        </w:rPr>
      </w:pPr>
      <w:r w:rsidRPr="003B5734">
        <w:rPr>
          <w:rFonts w:ascii="AvenirNext LT Pro Light" w:hAnsi="AvenirNext LT Pro Light"/>
          <w:i/>
          <w:iCs/>
          <w:color w:val="202A40"/>
        </w:rPr>
        <w:t>14:20 - Build Engineering reports a problem to the KITT Disturbed</w:t>
      </w:r>
    </w:p>
    <w:p w:rsidRPr="003B5734" w:rsidR="00E54AC5" w:rsidP="00E54AC5" w:rsidRDefault="00E54AC5" w14:paraId="19F575FD" w14:textId="77777777">
      <w:pPr>
        <w:rPr>
          <w:rFonts w:ascii="AvenirNext LT Pro Light" w:hAnsi="AvenirNext LT Pro Light"/>
          <w:i/>
          <w:iCs/>
          <w:color w:val="202A40"/>
        </w:rPr>
      </w:pPr>
      <w:r w:rsidRPr="003B5734">
        <w:rPr>
          <w:rFonts w:ascii="AvenirNext LT Pro Light" w:hAnsi="AvenirNext LT Pro Light"/>
          <w:i/>
          <w:iCs/>
          <w:color w:val="202A40"/>
        </w:rPr>
        <w:t xml:space="preserve">14:27 - KITT Disturbed starts investigating failures of a specific EC2 instance (ip-203-153-8-204) </w:t>
      </w:r>
    </w:p>
    <w:p w:rsidRPr="003B5734" w:rsidR="00E54AC5" w:rsidP="00E54AC5" w:rsidRDefault="00E54AC5" w14:paraId="63AD1039" w14:textId="77777777">
      <w:pPr>
        <w:rPr>
          <w:rFonts w:ascii="AvenirNext LT Pro Light" w:hAnsi="AvenirNext LT Pro Light"/>
          <w:i/>
          <w:iCs/>
          <w:color w:val="202A40"/>
        </w:rPr>
      </w:pPr>
      <w:r w:rsidRPr="003B5734">
        <w:rPr>
          <w:rFonts w:ascii="AvenirNext LT Pro Light" w:hAnsi="AvenirNext LT Pro Light"/>
          <w:i/>
          <w:iCs/>
          <w:color w:val="202A40"/>
        </w:rPr>
        <w:t xml:space="preserve">14:42 - KITT Disturbed cordons the node </w:t>
      </w:r>
    </w:p>
    <w:p w:rsidRPr="003B5734" w:rsidR="00E54AC5" w:rsidP="00E54AC5" w:rsidRDefault="00E54AC5" w14:paraId="173FA739" w14:textId="77777777">
      <w:pPr>
        <w:rPr>
          <w:rFonts w:ascii="AvenirNext LT Pro Light" w:hAnsi="AvenirNext LT Pro Light"/>
          <w:i/>
          <w:iCs/>
          <w:color w:val="202A40"/>
        </w:rPr>
      </w:pPr>
      <w:r w:rsidRPr="003B5734">
        <w:rPr>
          <w:rFonts w:ascii="AvenirNext LT Pro Light" w:hAnsi="AvenirNext LT Pro Light"/>
          <w:i/>
          <w:iCs/>
          <w:color w:val="202A40"/>
        </w:rPr>
        <w:t xml:space="preserve">14:49 - BuildEng reports the problem as affecting more than just one node. 86 instances of the problem show failures are more systemic </w:t>
      </w:r>
    </w:p>
    <w:p w:rsidRPr="003B5734" w:rsidR="00E54AC5" w:rsidP="00E54AC5" w:rsidRDefault="00E54AC5" w14:paraId="72BA3C6F" w14:textId="77777777">
      <w:pPr>
        <w:rPr>
          <w:rFonts w:ascii="AvenirNext LT Pro Light" w:hAnsi="AvenirNext LT Pro Light"/>
          <w:i/>
          <w:iCs/>
          <w:color w:val="202A40"/>
        </w:rPr>
      </w:pPr>
      <w:r w:rsidRPr="003B5734">
        <w:rPr>
          <w:rFonts w:ascii="AvenirNext LT Pro Light" w:hAnsi="AvenirNext LT Pro Light"/>
          <w:i/>
          <w:iCs/>
          <w:color w:val="202A40"/>
        </w:rPr>
        <w:t xml:space="preserve">15:00 - KITT Disturbed suggests switching to the standard scheduler </w:t>
      </w:r>
    </w:p>
    <w:p w:rsidRPr="003B5734" w:rsidR="00E54AC5" w:rsidP="00E54AC5" w:rsidRDefault="00E54AC5" w14:paraId="2E0C2A1B" w14:textId="77777777">
      <w:pPr>
        <w:rPr>
          <w:rFonts w:ascii="AvenirNext LT Pro Light" w:hAnsi="AvenirNext LT Pro Light"/>
          <w:i/>
          <w:iCs/>
          <w:color w:val="202A40"/>
        </w:rPr>
      </w:pPr>
      <w:r w:rsidRPr="003B5734">
        <w:rPr>
          <w:rFonts w:ascii="AvenirNext LT Pro Light" w:hAnsi="AvenirNext LT Pro Light"/>
          <w:i/>
          <w:iCs/>
          <w:color w:val="202A40"/>
        </w:rPr>
        <w:t xml:space="preserve">15:34 - BuildEng reports 200 pods failed </w:t>
      </w:r>
    </w:p>
    <w:p w:rsidRPr="003B5734" w:rsidR="00E54AC5" w:rsidP="00E54AC5" w:rsidRDefault="00E54AC5" w14:paraId="69D8E85B" w14:textId="77777777">
      <w:pPr>
        <w:rPr>
          <w:rFonts w:ascii="AvenirNext LT Pro Light" w:hAnsi="AvenirNext LT Pro Light"/>
          <w:i/>
          <w:iCs/>
          <w:color w:val="202A40"/>
        </w:rPr>
      </w:pPr>
      <w:r w:rsidRPr="003B5734">
        <w:rPr>
          <w:rFonts w:ascii="AvenirNext LT Pro Light" w:hAnsi="AvenirNext LT Pro Light"/>
          <w:i/>
          <w:iCs/>
          <w:color w:val="202A40"/>
        </w:rPr>
        <w:t xml:space="preserve">16:00 - BuildEng kills all failed builds with OutOfCpu reports </w:t>
      </w:r>
    </w:p>
    <w:p w:rsidRPr="003B5734" w:rsidR="00E54AC5" w:rsidP="00E54AC5" w:rsidRDefault="00E54AC5" w14:paraId="3B562000" w14:textId="77777777">
      <w:pPr>
        <w:rPr>
          <w:rFonts w:ascii="AvenirNext LT Pro Light" w:hAnsi="AvenirNext LT Pro Light"/>
          <w:i/>
          <w:iCs/>
          <w:color w:val="202A40"/>
        </w:rPr>
      </w:pPr>
      <w:r w:rsidRPr="003B5734">
        <w:rPr>
          <w:rFonts w:ascii="AvenirNext LT Pro Light" w:hAnsi="AvenirNext LT Pro Light"/>
          <w:i/>
          <w:iCs/>
          <w:color w:val="202A40"/>
        </w:rPr>
        <w:t xml:space="preserve">16:13 - BuildEng reports the failures are consistently recurring with new builds and were not just transient. </w:t>
      </w:r>
    </w:p>
    <w:p w:rsidRPr="003B5734" w:rsidR="00E54AC5" w:rsidP="00E54AC5" w:rsidRDefault="00E54AC5" w14:paraId="61A391EA" w14:textId="77777777">
      <w:pPr>
        <w:rPr>
          <w:rFonts w:ascii="AvenirNext LT Pro Light" w:hAnsi="AvenirNext LT Pro Light"/>
          <w:i/>
          <w:iCs/>
          <w:color w:val="202A40"/>
        </w:rPr>
      </w:pPr>
      <w:r w:rsidRPr="003B5734">
        <w:rPr>
          <w:rFonts w:ascii="AvenirNext LT Pro Light" w:hAnsi="AvenirNext LT Pro Light"/>
          <w:i/>
          <w:iCs/>
          <w:color w:val="202A40"/>
        </w:rPr>
        <w:t xml:space="preserve">16:30 - KITT recognize the failures as an incident and run it as an incident. </w:t>
      </w:r>
    </w:p>
    <w:p w:rsidRPr="003B5734" w:rsidR="00E54AC5" w:rsidP="00E54AC5" w:rsidRDefault="00E54AC5" w14:paraId="37E9F688" w14:textId="77777777">
      <w:pPr>
        <w:rPr>
          <w:rFonts w:ascii="AvenirNext LT Pro Light" w:hAnsi="AvenirNext LT Pro Light"/>
          <w:i/>
          <w:iCs/>
          <w:color w:val="202A40"/>
        </w:rPr>
      </w:pPr>
      <w:r w:rsidRPr="003B5734">
        <w:rPr>
          <w:rFonts w:ascii="AvenirNext LT Pro Light" w:hAnsi="AvenirNext LT Pro Light"/>
          <w:i/>
          <w:iCs/>
          <w:color w:val="202A40"/>
        </w:rPr>
        <w:t>16:36 - KITT disable the Escalator autoscaler to prevent the autoscaler from removing compute to alleviate the problem.</w:t>
      </w:r>
    </w:p>
    <w:p w:rsidRPr="003B5734" w:rsidR="00E54AC5" w:rsidP="00E54AC5" w:rsidRDefault="00E54AC5" w14:paraId="1040974E" w14:textId="77777777">
      <w:pPr>
        <w:rPr>
          <w:rFonts w:ascii="AvenirNext LT Pro Light" w:hAnsi="AvenirNext LT Pro Light"/>
          <w:i/>
          <w:iCs/>
          <w:color w:val="202A40"/>
        </w:rPr>
      </w:pPr>
      <w:r w:rsidRPr="003B5734">
        <w:rPr>
          <w:rFonts w:ascii="AvenirNext LT Pro Light" w:hAnsi="AvenirNext LT Pro Light"/>
          <w:i/>
          <w:iCs/>
          <w:color w:val="202A40"/>
        </w:rPr>
        <w:t>16:40 - KITT confirms ASG is stable, cluster load is normal and customer impact resolved.</w:t>
      </w:r>
    </w:p>
    <w:p w:rsidR="00575B0B" w:rsidP="00E54AC5" w:rsidRDefault="00575B0B" w14:paraId="3D24DEC5" w14:textId="77777777">
      <w:pPr>
        <w:rPr>
          <w:rFonts w:ascii="AvenirNext LT Pro Light" w:hAnsi="AvenirNext LT Pro Light"/>
          <w:i/>
          <w:iCs/>
          <w:color w:val="202A40"/>
        </w:rPr>
      </w:pPr>
    </w:p>
    <w:p w:rsidRPr="00575B0B" w:rsidR="00E54AC5" w:rsidP="00E54AC5" w:rsidRDefault="00E54AC5" w14:paraId="2B9E123D" w14:textId="0941D213">
      <w:pPr>
        <w:rPr>
          <w:rFonts w:ascii="AvenirNext LT Pro Light" w:hAnsi="AvenirNext LT Pro Light"/>
          <w:color w:val="202A40"/>
        </w:rPr>
      </w:pPr>
      <w:r w:rsidRPr="00575B0B">
        <w:rPr>
          <w:rFonts w:ascii="AvenirNext LT Pro Light" w:hAnsi="AvenirNext LT Pro Light"/>
          <w:color w:val="202A40"/>
        </w:rPr>
        <w:t>TEMPLATE:</w:t>
      </w:r>
    </w:p>
    <w:p w:rsidRPr="00575B0B" w:rsidR="00E54AC5" w:rsidP="00E54AC5" w:rsidRDefault="00E54AC5" w14:paraId="12F99E25" w14:textId="5266CF47">
      <w:pPr>
        <w:rPr>
          <w:rFonts w:ascii="AvenirNext LT Pro Light" w:hAnsi="AvenirNext LT Pro Light"/>
          <w:color w:val="202A40"/>
        </w:rPr>
      </w:pPr>
      <w:r w:rsidRPr="00575B0B">
        <w:rPr>
          <w:rFonts w:ascii="AvenirNext LT Pro Light" w:hAnsi="AvenirNext LT Pro Light"/>
          <w:color w:val="202A40"/>
        </w:rPr>
        <w:t xml:space="preserve">XX:XX </w:t>
      </w:r>
      <w:r w:rsidR="0070706A">
        <w:rPr>
          <w:rFonts w:ascii="AvenirNext LT Pro Light" w:hAnsi="AvenirNext LT Pro Light"/>
          <w:color w:val="202A40"/>
        </w:rPr>
        <w:t>PDT</w:t>
      </w:r>
      <w:r w:rsidRPr="00575B0B">
        <w:rPr>
          <w:rFonts w:ascii="AvenirNext LT Pro Light" w:hAnsi="AvenirNext LT Pro Light"/>
          <w:color w:val="202A40"/>
        </w:rPr>
        <w:t xml:space="preserve"> - INCIDENT ACTIVITY; ACTION TAKEN</w:t>
      </w:r>
    </w:p>
    <w:p w:rsidRPr="00575B0B" w:rsidR="00E54AC5" w:rsidP="00E54AC5" w:rsidRDefault="00E54AC5" w14:paraId="39458A6C" w14:textId="7A4862B3">
      <w:pPr>
        <w:rPr>
          <w:rFonts w:ascii="AvenirNext LT Pro Light" w:hAnsi="AvenirNext LT Pro Light"/>
          <w:color w:val="202A40"/>
        </w:rPr>
      </w:pPr>
      <w:r w:rsidRPr="00575B0B">
        <w:rPr>
          <w:rFonts w:ascii="AvenirNext LT Pro Light" w:hAnsi="AvenirNext LT Pro Light"/>
          <w:color w:val="202A40"/>
        </w:rPr>
        <w:t xml:space="preserve">XX:XX </w:t>
      </w:r>
      <w:r w:rsidR="0070706A">
        <w:rPr>
          <w:rFonts w:ascii="AvenirNext LT Pro Light" w:hAnsi="AvenirNext LT Pro Light"/>
          <w:color w:val="202A40"/>
        </w:rPr>
        <w:t>PDT</w:t>
      </w:r>
      <w:r w:rsidRPr="00575B0B">
        <w:rPr>
          <w:rFonts w:ascii="AvenirNext LT Pro Light" w:hAnsi="AvenirNext LT Pro Light"/>
          <w:color w:val="202A40"/>
        </w:rPr>
        <w:t xml:space="preserve"> - INCIDENT ACTIVITY; ACTION TAKEN</w:t>
      </w:r>
    </w:p>
    <w:p w:rsidRPr="00575B0B" w:rsidR="00E54AC5" w:rsidP="00E54AC5" w:rsidRDefault="00E54AC5" w14:paraId="05AA2964" w14:textId="73F15809">
      <w:pPr>
        <w:rPr>
          <w:rFonts w:ascii="AvenirNext LT Pro Light" w:hAnsi="AvenirNext LT Pro Light"/>
          <w:color w:val="202A40"/>
        </w:rPr>
      </w:pPr>
      <w:r w:rsidRPr="00575B0B">
        <w:rPr>
          <w:rFonts w:ascii="AvenirNext LT Pro Light" w:hAnsi="AvenirNext LT Pro Light"/>
          <w:color w:val="202A40"/>
        </w:rPr>
        <w:t xml:space="preserve">XX:XX </w:t>
      </w:r>
      <w:r w:rsidR="0070706A">
        <w:rPr>
          <w:rFonts w:ascii="AvenirNext LT Pro Light" w:hAnsi="AvenirNext LT Pro Light"/>
          <w:color w:val="202A40"/>
        </w:rPr>
        <w:t>PDT</w:t>
      </w:r>
      <w:r w:rsidRPr="00575B0B">
        <w:rPr>
          <w:rFonts w:ascii="AvenirNext LT Pro Light" w:hAnsi="AvenirNext LT Pro Light"/>
          <w:color w:val="202A40"/>
        </w:rPr>
        <w:t xml:space="preserve"> - INCIDENT ACTIVITY; ACTION TAKEN</w:t>
      </w:r>
    </w:p>
    <w:p w:rsidR="003B5734" w:rsidP="00E54AC5" w:rsidRDefault="003B5734" w14:paraId="44A18A17" w14:textId="77777777">
      <w:pPr>
        <w:rPr>
          <w:rFonts w:ascii="AvenirNext LT Pro Light" w:hAnsi="AvenirNext LT Pro Light"/>
          <w:color w:val="202A40"/>
        </w:rPr>
      </w:pPr>
    </w:p>
    <w:p w:rsidRPr="003B5734" w:rsidR="00E54AC5" w:rsidP="0064652E" w:rsidRDefault="00E54AC5" w14:paraId="69B92996" w14:textId="094EFCE6">
      <w:pPr>
        <w:pStyle w:val="ListParagraph"/>
        <w:numPr>
          <w:ilvl w:val="0"/>
          <w:numId w:val="2"/>
        </w:numPr>
        <w:rPr>
          <w:rFonts w:ascii="AvenirNext LT Pro Light" w:hAnsi="AvenirNext LT Pro Light"/>
          <w:color w:val="202A40"/>
        </w:rPr>
      </w:pPr>
      <w:r w:rsidRPr="003B5734">
        <w:rPr>
          <w:rFonts w:ascii="AvenirNext LT Pro Light" w:hAnsi="AvenirNext LT Pro Light"/>
          <w:color w:val="202A40"/>
        </w:rPr>
        <w:t xml:space="preserve">Root cause identification: </w:t>
      </w:r>
      <w:r w:rsidRPr="003B5734" w:rsidR="003B5734">
        <w:rPr>
          <w:rFonts w:ascii="AvenirNext LT Pro Light" w:hAnsi="AvenirNext LT Pro Light"/>
          <w:color w:val="202A40"/>
        </w:rPr>
        <w:t>Studio Designer uses t</w:t>
      </w:r>
      <w:r w:rsidRPr="003B5734">
        <w:rPr>
          <w:rFonts w:ascii="AvenirNext LT Pro Light" w:hAnsi="AvenirNext LT Pro Light"/>
          <w:color w:val="202A40"/>
        </w:rPr>
        <w:t xml:space="preserve">he Five Whys </w:t>
      </w:r>
      <w:r w:rsidRPr="003B5734" w:rsidR="003B5734">
        <w:rPr>
          <w:rFonts w:ascii="AvenirNext LT Pro Light" w:hAnsi="AvenirNext LT Pro Light"/>
          <w:color w:val="202A40"/>
        </w:rPr>
        <w:t>as</w:t>
      </w:r>
      <w:r w:rsidRPr="003B5734">
        <w:rPr>
          <w:rFonts w:ascii="AvenirNext LT Pro Light" w:hAnsi="AvenirNext LT Pro Light"/>
          <w:color w:val="202A40"/>
        </w:rPr>
        <w:t xml:space="preserve"> a root cause identification technique. </w:t>
      </w:r>
    </w:p>
    <w:p w:rsidRPr="00E54AC5" w:rsidR="00E54AC5" w:rsidP="00E54AC5" w:rsidRDefault="00E54AC5" w14:paraId="7F7D3E59" w14:textId="77777777">
      <w:pPr>
        <w:rPr>
          <w:rFonts w:ascii="AvenirNext LT Pro Light" w:hAnsi="AvenirNext LT Pro Light"/>
          <w:color w:val="202A40"/>
        </w:rPr>
      </w:pPr>
    </w:p>
    <w:p w:rsidRPr="00E54AC5" w:rsidR="00E54AC5" w:rsidP="00E54AC5" w:rsidRDefault="00E54AC5" w14:paraId="02CDDAE4" w14:textId="77777777">
      <w:pPr>
        <w:rPr>
          <w:rFonts w:ascii="AvenirNext LT Pro Light" w:hAnsi="AvenirNext LT Pro Light"/>
          <w:color w:val="202A40"/>
        </w:rPr>
      </w:pPr>
      <w:r w:rsidRPr="00E54AC5">
        <w:rPr>
          <w:rFonts w:ascii="AvenirNext LT Pro Light" w:hAnsi="AvenirNext LT Pro Light"/>
          <w:color w:val="202A40"/>
        </w:rPr>
        <w:t xml:space="preserve">Begin with a description of the impact and ask why it occurred. </w:t>
      </w:r>
    </w:p>
    <w:p w:rsidRPr="00E54AC5" w:rsidR="00E54AC5" w:rsidP="00E54AC5" w:rsidRDefault="00E54AC5" w14:paraId="2E53085D" w14:textId="77777777">
      <w:pPr>
        <w:rPr>
          <w:rFonts w:ascii="AvenirNext LT Pro Light" w:hAnsi="AvenirNext LT Pro Light"/>
          <w:color w:val="202A40"/>
        </w:rPr>
      </w:pPr>
      <w:r w:rsidRPr="00E54AC5">
        <w:rPr>
          <w:rFonts w:ascii="AvenirNext LT Pro Light" w:hAnsi="AvenirNext LT Pro Light"/>
          <w:color w:val="202A40"/>
        </w:rPr>
        <w:t xml:space="preserve">Note the impact that it had.  </w:t>
      </w:r>
    </w:p>
    <w:p w:rsidRPr="00E54AC5" w:rsidR="00E54AC5" w:rsidP="00E54AC5" w:rsidRDefault="00E54AC5" w14:paraId="42749FB8" w14:textId="77777777">
      <w:pPr>
        <w:rPr>
          <w:rFonts w:ascii="AvenirNext LT Pro Light" w:hAnsi="AvenirNext LT Pro Light"/>
          <w:color w:val="202A40"/>
        </w:rPr>
      </w:pPr>
      <w:r w:rsidRPr="00E54AC5">
        <w:rPr>
          <w:rFonts w:ascii="AvenirNext LT Pro Light" w:hAnsi="AvenirNext LT Pro Light"/>
          <w:color w:val="202A40"/>
        </w:rPr>
        <w:t xml:space="preserve">Ask why this happened, and why it had the resulting impact. </w:t>
      </w:r>
    </w:p>
    <w:p w:rsidRPr="00E54AC5" w:rsidR="00E54AC5" w:rsidP="00E54AC5" w:rsidRDefault="00E54AC5" w14:paraId="0F202EB6" w14:textId="77777777">
      <w:pPr>
        <w:rPr>
          <w:rFonts w:ascii="AvenirNext LT Pro Light" w:hAnsi="AvenirNext LT Pro Light"/>
          <w:color w:val="202A40"/>
        </w:rPr>
      </w:pPr>
      <w:r w:rsidRPr="00E54AC5">
        <w:rPr>
          <w:rFonts w:ascii="AvenirNext LT Pro Light" w:hAnsi="AvenirNext LT Pro Light"/>
          <w:color w:val="202A40"/>
        </w:rPr>
        <w:t>Then, continue asking “why” until you arrive at a root cause.</w:t>
      </w:r>
    </w:p>
    <w:p w:rsidRPr="00E54AC5" w:rsidR="00E54AC5" w:rsidP="00E54AC5" w:rsidRDefault="00E54AC5" w14:paraId="60ACBFED" w14:textId="77777777">
      <w:pPr>
        <w:rPr>
          <w:rFonts w:ascii="AvenirNext LT Pro Light" w:hAnsi="AvenirNext LT Pro Light"/>
          <w:color w:val="202A40"/>
        </w:rPr>
      </w:pPr>
      <w:r w:rsidRPr="00E54AC5">
        <w:rPr>
          <w:rFonts w:ascii="AvenirNext LT Pro Light" w:hAnsi="AvenirNext LT Pro Light"/>
          <w:color w:val="202A40"/>
        </w:rPr>
        <w:t>List the "whys" in your postmortem documentation.</w:t>
      </w:r>
    </w:p>
    <w:p w:rsidRPr="00E54AC5" w:rsidR="00E54AC5" w:rsidP="00E54AC5" w:rsidRDefault="00E54AC5" w14:paraId="5E4BCFB2" w14:textId="77777777">
      <w:pPr>
        <w:rPr>
          <w:rFonts w:ascii="AvenirNext LT Pro Light" w:hAnsi="AvenirNext LT Pro Light"/>
          <w:color w:val="202A40"/>
        </w:rPr>
      </w:pPr>
    </w:p>
    <w:p w:rsidRPr="003B5734" w:rsidR="00E54AC5" w:rsidP="00E54AC5" w:rsidRDefault="00E54AC5" w14:paraId="1D6BCF62" w14:textId="77777777">
      <w:pPr>
        <w:rPr>
          <w:rFonts w:ascii="AvenirNext LT Pro Light" w:hAnsi="AvenirNext LT Pro Light"/>
          <w:i/>
          <w:iCs/>
          <w:color w:val="202A40"/>
        </w:rPr>
      </w:pPr>
      <w:r w:rsidRPr="003B5734">
        <w:rPr>
          <w:rFonts w:ascii="AvenirNext LT Pro Light" w:hAnsi="AvenirNext LT Pro Light"/>
          <w:i/>
          <w:iCs/>
          <w:color w:val="202A40"/>
        </w:rPr>
        <w:t>EXAMPLE:</w:t>
      </w:r>
    </w:p>
    <w:p w:rsidRPr="003B5734" w:rsidR="00E54AC5" w:rsidP="00E54AC5" w:rsidRDefault="00E54AC5" w14:paraId="2BED383C" w14:textId="77777777">
      <w:pPr>
        <w:rPr>
          <w:rFonts w:ascii="AvenirNext LT Pro Light" w:hAnsi="AvenirNext LT Pro Light"/>
          <w:i/>
          <w:iCs/>
          <w:color w:val="202A40"/>
        </w:rPr>
      </w:pPr>
      <w:r w:rsidRPr="003B5734">
        <w:rPr>
          <w:rFonts w:ascii="AvenirNext LT Pro Light" w:hAnsi="AvenirNext LT Pro Light"/>
          <w:i/>
          <w:iCs/>
          <w:color w:val="202A40"/>
        </w:rPr>
        <w:t>The application had an outage because the database was locked</w:t>
      </w:r>
    </w:p>
    <w:p w:rsidRPr="003B5734" w:rsidR="00E54AC5" w:rsidP="00E54AC5" w:rsidRDefault="00E54AC5" w14:paraId="46931E54" w14:textId="77777777">
      <w:pPr>
        <w:rPr>
          <w:rFonts w:ascii="AvenirNext LT Pro Light" w:hAnsi="AvenirNext LT Pro Light"/>
          <w:i/>
          <w:iCs/>
          <w:color w:val="202A40"/>
        </w:rPr>
      </w:pPr>
      <w:r w:rsidRPr="003B5734">
        <w:rPr>
          <w:rFonts w:ascii="AvenirNext LT Pro Light" w:hAnsi="AvenirNext LT Pro Light"/>
          <w:i/>
          <w:iCs/>
          <w:color w:val="202A40"/>
        </w:rPr>
        <w:t>The database locked because there were too many writes to the database</w:t>
      </w:r>
    </w:p>
    <w:p w:rsidRPr="003B5734" w:rsidR="00E54AC5" w:rsidP="00E54AC5" w:rsidRDefault="00E54AC5" w14:paraId="14FF4FC4" w14:textId="77777777">
      <w:pPr>
        <w:rPr>
          <w:rFonts w:ascii="AvenirNext LT Pro Light" w:hAnsi="AvenirNext LT Pro Light"/>
          <w:i/>
          <w:iCs/>
          <w:color w:val="202A40"/>
        </w:rPr>
      </w:pPr>
      <w:r w:rsidRPr="003B5734">
        <w:rPr>
          <w:rFonts w:ascii="AvenirNext LT Pro Light" w:hAnsi="AvenirNext LT Pro Light"/>
          <w:i/>
          <w:iCs/>
          <w:color w:val="202A40"/>
        </w:rPr>
        <w:t>Because we pushed a change to the service and didn’t expect the elevated writes</w:t>
      </w:r>
    </w:p>
    <w:p w:rsidRPr="003B5734" w:rsidR="00E54AC5" w:rsidP="00E54AC5" w:rsidRDefault="00E54AC5" w14:paraId="21A3BE1D" w14:textId="77777777">
      <w:pPr>
        <w:rPr>
          <w:rFonts w:ascii="AvenirNext LT Pro Light" w:hAnsi="AvenirNext LT Pro Light"/>
          <w:i/>
          <w:iCs/>
          <w:color w:val="202A40"/>
        </w:rPr>
      </w:pPr>
      <w:r w:rsidRPr="003B5734">
        <w:rPr>
          <w:rFonts w:ascii="AvenirNext LT Pro Light" w:hAnsi="AvenirNext LT Pro Light"/>
          <w:i/>
          <w:iCs/>
          <w:color w:val="202A40"/>
        </w:rPr>
        <w:t>Because we don't have a development process established for load testing changes</w:t>
      </w:r>
    </w:p>
    <w:p w:rsidRPr="003B5734" w:rsidR="00E54AC5" w:rsidP="00E54AC5" w:rsidRDefault="00E54AC5" w14:paraId="21C122F2" w14:textId="77777777">
      <w:pPr>
        <w:rPr>
          <w:rFonts w:ascii="AvenirNext LT Pro Light" w:hAnsi="AvenirNext LT Pro Light"/>
          <w:i/>
          <w:iCs/>
          <w:color w:val="202A40"/>
        </w:rPr>
      </w:pPr>
      <w:r w:rsidRPr="003B5734">
        <w:rPr>
          <w:rFonts w:ascii="AvenirNext LT Pro Light" w:hAnsi="AvenirNext LT Pro Light"/>
          <w:i/>
          <w:iCs/>
          <w:color w:val="202A40"/>
        </w:rPr>
        <w:t>Because we never felt load testing was necessary until we reached this level of scale.</w:t>
      </w:r>
    </w:p>
    <w:p w:rsidR="003B5734" w:rsidP="00E54AC5" w:rsidRDefault="003B5734" w14:paraId="3DF71E05" w14:textId="77777777">
      <w:pPr>
        <w:rPr>
          <w:rFonts w:ascii="AvenirNext LT Pro Light" w:hAnsi="AvenirNext LT Pro Light"/>
          <w:color w:val="202A40"/>
        </w:rPr>
      </w:pPr>
    </w:p>
    <w:p w:rsidRPr="003B5734" w:rsidR="00E54AC5" w:rsidP="0064652E" w:rsidRDefault="00E54AC5" w14:paraId="0966718A" w14:textId="5A3BAA0A">
      <w:pPr>
        <w:pStyle w:val="ListParagraph"/>
        <w:numPr>
          <w:ilvl w:val="0"/>
          <w:numId w:val="2"/>
        </w:numPr>
        <w:rPr>
          <w:rFonts w:ascii="AvenirNext LT Pro Light" w:hAnsi="AvenirNext LT Pro Light"/>
          <w:color w:val="202A40"/>
        </w:rPr>
      </w:pPr>
      <w:r w:rsidRPr="003B5734">
        <w:rPr>
          <w:rFonts w:ascii="AvenirNext LT Pro Light" w:hAnsi="AvenirNext LT Pro Light"/>
          <w:color w:val="202A40"/>
        </w:rPr>
        <w:t>Root cause</w:t>
      </w:r>
    </w:p>
    <w:p w:rsidRPr="00E54AC5" w:rsidR="00E54AC5" w:rsidP="00E54AC5" w:rsidRDefault="00E54AC5" w14:paraId="3A1E6385" w14:textId="77777777">
      <w:pPr>
        <w:rPr>
          <w:rFonts w:ascii="AvenirNext LT Pro Light" w:hAnsi="AvenirNext LT Pro Light"/>
          <w:color w:val="202A40"/>
        </w:rPr>
      </w:pPr>
    </w:p>
    <w:p w:rsidRPr="00E54AC5" w:rsidR="00E54AC5" w:rsidP="00E54AC5" w:rsidRDefault="00E54AC5" w14:paraId="3ADCBB7C" w14:textId="77777777">
      <w:pPr>
        <w:rPr>
          <w:rFonts w:ascii="AvenirNext LT Pro Light" w:hAnsi="AvenirNext LT Pro Light"/>
          <w:color w:val="202A40"/>
        </w:rPr>
      </w:pPr>
      <w:r w:rsidRPr="00E54AC5">
        <w:rPr>
          <w:rFonts w:ascii="AvenirNext LT Pro Light" w:hAnsi="AvenirNext LT Pro Light"/>
          <w:color w:val="202A40"/>
        </w:rPr>
        <w:t>Note the final root cause of the incident, the thing identified that needs to change in order to prevent this class of incident from happening again.</w:t>
      </w:r>
    </w:p>
    <w:p w:rsidRPr="00E54AC5" w:rsidR="00E54AC5" w:rsidP="00E54AC5" w:rsidRDefault="00E54AC5" w14:paraId="4111598A" w14:textId="77777777">
      <w:pPr>
        <w:rPr>
          <w:rFonts w:ascii="AvenirNext LT Pro Light" w:hAnsi="AvenirNext LT Pro Light"/>
          <w:color w:val="202A40"/>
        </w:rPr>
      </w:pPr>
    </w:p>
    <w:p w:rsidRPr="003B5734" w:rsidR="00E54AC5" w:rsidP="00E54AC5" w:rsidRDefault="00E54AC5" w14:paraId="51A4E6A3" w14:textId="77777777">
      <w:pPr>
        <w:rPr>
          <w:rFonts w:ascii="AvenirNext LT Pro Light" w:hAnsi="AvenirNext LT Pro Light"/>
          <w:i/>
          <w:iCs/>
          <w:color w:val="202A40"/>
        </w:rPr>
      </w:pPr>
      <w:r w:rsidRPr="003B5734">
        <w:rPr>
          <w:rFonts w:ascii="AvenirNext LT Pro Light" w:hAnsi="AvenirNext LT Pro Light"/>
          <w:i/>
          <w:iCs/>
          <w:color w:val="202A40"/>
        </w:rPr>
        <w:t>EXAMPLE:</w:t>
      </w:r>
    </w:p>
    <w:p w:rsidRPr="003B5734" w:rsidR="00E54AC5" w:rsidP="00E54AC5" w:rsidRDefault="00E54AC5" w14:paraId="73AC3D45" w14:textId="77777777">
      <w:pPr>
        <w:rPr>
          <w:rFonts w:ascii="AvenirNext LT Pro Light" w:hAnsi="AvenirNext LT Pro Light"/>
          <w:i/>
          <w:iCs/>
          <w:color w:val="202A40"/>
        </w:rPr>
      </w:pPr>
      <w:r w:rsidRPr="003B5734">
        <w:rPr>
          <w:rFonts w:ascii="AvenirNext LT Pro Light" w:hAnsi="AvenirNext LT Pro Light"/>
          <w:i/>
          <w:iCs/>
          <w:color w:val="202A40"/>
        </w:rPr>
        <w:t>A bug in connection pool handling led to leaked connections under failure conditions, combined with lack of visibility into connection state.</w:t>
      </w:r>
    </w:p>
    <w:p w:rsidR="003B5734" w:rsidP="00E54AC5" w:rsidRDefault="003B5734" w14:paraId="655ED922" w14:textId="77777777">
      <w:pPr>
        <w:rPr>
          <w:rFonts w:ascii="AvenirNext LT Pro Light" w:hAnsi="AvenirNext LT Pro Light"/>
          <w:color w:val="202A40"/>
        </w:rPr>
      </w:pPr>
    </w:p>
    <w:p w:rsidR="003B5734" w:rsidP="00E54AC5" w:rsidRDefault="003B5734" w14:paraId="23236715" w14:textId="77777777">
      <w:pPr>
        <w:rPr>
          <w:rFonts w:ascii="AvenirNext LT Pro Light" w:hAnsi="AvenirNext LT Pro Light"/>
          <w:color w:val="202A40"/>
        </w:rPr>
      </w:pPr>
    </w:p>
    <w:p w:rsidRPr="003B5734" w:rsidR="00E54AC5" w:rsidP="0064652E" w:rsidRDefault="00E54AC5" w14:paraId="6B0BFA53" w14:textId="001D4E57">
      <w:pPr>
        <w:pStyle w:val="ListParagraph"/>
        <w:numPr>
          <w:ilvl w:val="0"/>
          <w:numId w:val="2"/>
        </w:numPr>
        <w:rPr>
          <w:rFonts w:ascii="AvenirNext LT Pro Light" w:hAnsi="AvenirNext LT Pro Light"/>
          <w:color w:val="202A40"/>
        </w:rPr>
      </w:pPr>
      <w:r w:rsidRPr="5D0B64A0" w:rsidR="00E54AC5">
        <w:rPr>
          <w:rFonts w:ascii="AvenirNext LT Pro Light" w:hAnsi="AvenirNext LT Pro Light"/>
          <w:color w:val="202A40"/>
        </w:rPr>
        <w:t>Backlog check</w:t>
      </w:r>
      <w:r w:rsidRPr="5D0B64A0" w:rsidR="5F32B002">
        <w:rPr>
          <w:rFonts w:ascii="AvenirNext LT Pro Light" w:hAnsi="AvenirNext LT Pro Light"/>
          <w:color w:val="202A40"/>
        </w:rPr>
        <w:t>: Review</w:t>
      </w:r>
      <w:r w:rsidRPr="5D0B64A0" w:rsidR="00E54AC5">
        <w:rPr>
          <w:rFonts w:ascii="AvenirNext LT Pro Light" w:hAnsi="AvenirNext LT Pro Light"/>
          <w:color w:val="202A40"/>
        </w:rPr>
        <w:t xml:space="preserve"> your engineering backlog to find out if there was any unplanned work there that could have prevented this incident, or at least reduced its impact? </w:t>
      </w:r>
    </w:p>
    <w:p w:rsidRPr="00E54AC5" w:rsidR="00E54AC5" w:rsidP="00E54AC5" w:rsidRDefault="00E54AC5" w14:paraId="458F2A61" w14:textId="77777777">
      <w:pPr>
        <w:rPr>
          <w:rFonts w:ascii="AvenirNext LT Pro Light" w:hAnsi="AvenirNext LT Pro Light"/>
          <w:color w:val="202A40"/>
        </w:rPr>
      </w:pPr>
    </w:p>
    <w:p w:rsidRPr="00E54AC5" w:rsidR="00E54AC5" w:rsidP="00E54AC5" w:rsidRDefault="00E54AC5" w14:paraId="20599831" w14:textId="77777777">
      <w:pPr>
        <w:rPr>
          <w:rFonts w:ascii="AvenirNext LT Pro Light" w:hAnsi="AvenirNext LT Pro Light"/>
          <w:color w:val="202A40"/>
        </w:rPr>
      </w:pPr>
      <w:r w:rsidRPr="00E54AC5">
        <w:rPr>
          <w:rFonts w:ascii="AvenirNext LT Pro Light" w:hAnsi="AvenirNext LT Pro Light"/>
          <w:color w:val="202A40"/>
        </w:rPr>
        <w:t>A clear-eyed assessment of the backlog can shed light on past decisions around priority and risk.</w:t>
      </w:r>
    </w:p>
    <w:p w:rsidRPr="00E54AC5" w:rsidR="00E54AC5" w:rsidP="00E54AC5" w:rsidRDefault="00E54AC5" w14:paraId="2830582F" w14:textId="77777777">
      <w:pPr>
        <w:rPr>
          <w:rFonts w:ascii="AvenirNext LT Pro Light" w:hAnsi="AvenirNext LT Pro Light"/>
          <w:color w:val="202A40"/>
        </w:rPr>
      </w:pPr>
    </w:p>
    <w:p w:rsidRPr="003B5734" w:rsidR="00E54AC5" w:rsidP="00E54AC5" w:rsidRDefault="00E54AC5" w14:paraId="61B3C862" w14:textId="77777777">
      <w:pPr>
        <w:rPr>
          <w:rFonts w:ascii="AvenirNext LT Pro Light" w:hAnsi="AvenirNext LT Pro Light"/>
          <w:i/>
          <w:iCs/>
          <w:color w:val="202A40"/>
        </w:rPr>
      </w:pPr>
      <w:r w:rsidRPr="003B5734">
        <w:rPr>
          <w:rFonts w:ascii="AvenirNext LT Pro Light" w:hAnsi="AvenirNext LT Pro Light"/>
          <w:i/>
          <w:iCs/>
          <w:color w:val="202A40"/>
        </w:rPr>
        <w:t>EXAMPLE:</w:t>
      </w:r>
    </w:p>
    <w:p w:rsidRPr="001B7E28" w:rsidR="00E54AC5" w:rsidP="00E54AC5" w:rsidRDefault="00E54AC5" w14:paraId="2C274CA2" w14:textId="7AB9F4DA">
      <w:pPr>
        <w:rPr>
          <w:rFonts w:ascii="AvenirNext LT Pro Light" w:hAnsi="AvenirNext LT Pro Light"/>
          <w:i/>
          <w:iCs/>
          <w:color w:val="202A40"/>
        </w:rPr>
      </w:pPr>
      <w:r w:rsidRPr="003B5734">
        <w:rPr>
          <w:rFonts w:ascii="AvenirNext LT Pro Light" w:hAnsi="AvenirNext LT Pro Light"/>
          <w:i/>
          <w:iCs/>
          <w:color w:val="202A40"/>
        </w:rPr>
        <w:t xml:space="preserve">No specific items in the backlog that could have improved this service. There is a note about improvements to flow typing, and these were ongoing tasks with workflows in place.  </w:t>
      </w:r>
      <w:r w:rsidRPr="001B7E28">
        <w:rPr>
          <w:rFonts w:ascii="AvenirNext LT Pro Light" w:hAnsi="AvenirNext LT Pro Light"/>
          <w:i/>
          <w:iCs/>
          <w:color w:val="202A40"/>
        </w:rPr>
        <w:t xml:space="preserve">There have been tickets submitted for improving integration tests but so </w:t>
      </w:r>
      <w:r w:rsidRPr="001B7E28" w:rsidR="001B7E28">
        <w:rPr>
          <w:rFonts w:ascii="AvenirNext LT Pro Light" w:hAnsi="AvenirNext LT Pro Light"/>
          <w:i/>
          <w:iCs/>
          <w:color w:val="202A40"/>
        </w:rPr>
        <w:t>far,</w:t>
      </w:r>
      <w:r w:rsidRPr="001B7E28">
        <w:rPr>
          <w:rFonts w:ascii="AvenirNext LT Pro Light" w:hAnsi="AvenirNext LT Pro Light"/>
          <w:i/>
          <w:iCs/>
          <w:color w:val="202A40"/>
        </w:rPr>
        <w:t xml:space="preserve"> they haven't been successful.</w:t>
      </w:r>
    </w:p>
    <w:p w:rsidR="003B5734" w:rsidP="00E54AC5" w:rsidRDefault="003B5734" w14:paraId="329B8F1E" w14:textId="77777777">
      <w:pPr>
        <w:rPr>
          <w:rFonts w:ascii="AvenirNext LT Pro Light" w:hAnsi="AvenirNext LT Pro Light"/>
          <w:color w:val="202A40"/>
        </w:rPr>
      </w:pPr>
    </w:p>
    <w:p w:rsidRPr="003B5734" w:rsidR="00E54AC5" w:rsidP="0064652E" w:rsidRDefault="00E54AC5" w14:paraId="77166DBE" w14:textId="27F045AD">
      <w:pPr>
        <w:pStyle w:val="ListParagraph"/>
        <w:numPr>
          <w:ilvl w:val="0"/>
          <w:numId w:val="2"/>
        </w:numPr>
        <w:rPr>
          <w:rFonts w:ascii="AvenirNext LT Pro Light" w:hAnsi="AvenirNext LT Pro Light"/>
          <w:color w:val="202A40"/>
        </w:rPr>
      </w:pPr>
      <w:r w:rsidRPr="5D0B64A0" w:rsidR="00E54AC5">
        <w:rPr>
          <w:rFonts w:ascii="AvenirNext LT Pro Light" w:hAnsi="AvenirNext LT Pro Light"/>
          <w:color w:val="202A40"/>
        </w:rPr>
        <w:t>Recurrence</w:t>
      </w:r>
      <w:r w:rsidRPr="5D0B64A0" w:rsidR="763CFEE4">
        <w:rPr>
          <w:rFonts w:ascii="AvenirNext LT Pro Light" w:hAnsi="AvenirNext LT Pro Light"/>
          <w:color w:val="202A40"/>
        </w:rPr>
        <w:t>: Now</w:t>
      </w:r>
      <w:r w:rsidRPr="5D0B64A0" w:rsidR="00E54AC5">
        <w:rPr>
          <w:rFonts w:ascii="AvenirNext LT Pro Light" w:hAnsi="AvenirNext LT Pro Light"/>
          <w:color w:val="202A40"/>
        </w:rPr>
        <w:t xml:space="preserve"> that you know the root cause, can you look back and see any other incidents that could have the same root cause? If yes, note what mitigation was </w:t>
      </w:r>
      <w:r w:rsidRPr="5D0B64A0" w:rsidR="00E54AC5">
        <w:rPr>
          <w:rFonts w:ascii="AvenirNext LT Pro Light" w:hAnsi="AvenirNext LT Pro Light"/>
          <w:color w:val="202A40"/>
        </w:rPr>
        <w:t>attempted</w:t>
      </w:r>
      <w:r w:rsidRPr="5D0B64A0" w:rsidR="00E54AC5">
        <w:rPr>
          <w:rFonts w:ascii="AvenirNext LT Pro Light" w:hAnsi="AvenirNext LT Pro Light"/>
          <w:color w:val="202A40"/>
        </w:rPr>
        <w:t xml:space="preserve"> in those incidents and ask why this incident occurred again.</w:t>
      </w:r>
    </w:p>
    <w:p w:rsidRPr="00E54AC5" w:rsidR="00E54AC5" w:rsidP="00E54AC5" w:rsidRDefault="00E54AC5" w14:paraId="327D0EDB" w14:textId="77777777">
      <w:pPr>
        <w:rPr>
          <w:rFonts w:ascii="AvenirNext LT Pro Light" w:hAnsi="AvenirNext LT Pro Light"/>
          <w:color w:val="202A40"/>
        </w:rPr>
      </w:pPr>
    </w:p>
    <w:p w:rsidRPr="003B5734" w:rsidR="00E54AC5" w:rsidP="00E54AC5" w:rsidRDefault="00E54AC5" w14:paraId="02AFB2B7" w14:textId="77777777">
      <w:pPr>
        <w:rPr>
          <w:rFonts w:ascii="AvenirNext LT Pro Light" w:hAnsi="AvenirNext LT Pro Light"/>
          <w:i/>
          <w:iCs/>
          <w:color w:val="202A40"/>
        </w:rPr>
      </w:pPr>
      <w:r w:rsidRPr="003B5734">
        <w:rPr>
          <w:rFonts w:ascii="AvenirNext LT Pro Light" w:hAnsi="AvenirNext LT Pro Light"/>
          <w:i/>
          <w:iCs/>
          <w:color w:val="202A40"/>
        </w:rPr>
        <w:t>EXAMPLE:</w:t>
      </w:r>
    </w:p>
    <w:p w:rsidRPr="003B5734" w:rsidR="00E54AC5" w:rsidP="00E54AC5" w:rsidRDefault="00E54AC5" w14:paraId="0ECCA165" w14:textId="77777777">
      <w:pPr>
        <w:rPr>
          <w:rFonts w:ascii="AvenirNext LT Pro Light" w:hAnsi="AvenirNext LT Pro Light"/>
          <w:i/>
          <w:iCs/>
          <w:color w:val="202A40"/>
        </w:rPr>
      </w:pPr>
      <w:r w:rsidRPr="003B5734">
        <w:rPr>
          <w:rFonts w:ascii="AvenirNext LT Pro Light" w:hAnsi="AvenirNext LT Pro Light"/>
          <w:i/>
          <w:iCs/>
          <w:color w:val="202A40"/>
        </w:rPr>
        <w:t>This same root cause resulted in incidents HOT-13432, HOT-14932 and HOT-19452.</w:t>
      </w:r>
    </w:p>
    <w:p w:rsidR="00A40550" w:rsidP="00A40550" w:rsidRDefault="00A40550" w14:paraId="15F88298" w14:textId="77777777">
      <w:pPr>
        <w:rPr>
          <w:rFonts w:ascii="AvenirNext LT Pro Light" w:hAnsi="AvenirNext LT Pro Light"/>
          <w:i/>
          <w:iCs/>
          <w:color w:val="202A40"/>
        </w:rPr>
      </w:pPr>
    </w:p>
    <w:p w:rsidRPr="00A40550" w:rsidR="00E54AC5" w:rsidP="0064652E" w:rsidRDefault="00A40550" w14:paraId="1592AB35" w14:textId="10D2447D">
      <w:pPr>
        <w:pStyle w:val="ListParagraph"/>
        <w:numPr>
          <w:ilvl w:val="0"/>
          <w:numId w:val="2"/>
        </w:numPr>
        <w:rPr>
          <w:rFonts w:ascii="AvenirNext LT Pro Light" w:hAnsi="AvenirNext LT Pro Light"/>
          <w:color w:val="202A40"/>
        </w:rPr>
      </w:pPr>
      <w:r w:rsidRPr="5D0B64A0" w:rsidR="00A40550">
        <w:rPr>
          <w:rFonts w:ascii="AvenirNext LT Pro Light" w:hAnsi="AvenirNext LT Pro Light"/>
          <w:color w:val="202A40"/>
        </w:rPr>
        <w:t>Lessons Learned</w:t>
      </w:r>
      <w:r w:rsidRPr="5D0B64A0" w:rsidR="76CC2ACE">
        <w:rPr>
          <w:rFonts w:ascii="AvenirNext LT Pro Light" w:hAnsi="AvenirNext LT Pro Light"/>
          <w:color w:val="202A40"/>
        </w:rPr>
        <w:t>: Discuss</w:t>
      </w:r>
      <w:r w:rsidRPr="5D0B64A0" w:rsidR="00E54AC5">
        <w:rPr>
          <w:rFonts w:ascii="AvenirNext LT Pro Light" w:hAnsi="AvenirNext LT Pro Light"/>
          <w:color w:val="202A40"/>
        </w:rPr>
        <w:t xml:space="preserve"> what went well in the incident response, what could have been improved, and where there are opportunities for improvement.</w:t>
      </w:r>
    </w:p>
    <w:p w:rsidRPr="00E54AC5" w:rsidR="00E54AC5" w:rsidP="00E54AC5" w:rsidRDefault="00E54AC5" w14:paraId="36BEDB2F" w14:textId="77777777">
      <w:pPr>
        <w:rPr>
          <w:rFonts w:ascii="AvenirNext LT Pro Light" w:hAnsi="AvenirNext LT Pro Light"/>
          <w:color w:val="202A40"/>
        </w:rPr>
      </w:pPr>
    </w:p>
    <w:p w:rsidRPr="003B5734" w:rsidR="003B5734" w:rsidP="00E54AC5" w:rsidRDefault="00E54AC5" w14:paraId="607DEEB6" w14:textId="77777777">
      <w:pPr>
        <w:rPr>
          <w:rFonts w:ascii="AvenirNext LT Pro Light" w:hAnsi="AvenirNext LT Pro Light"/>
          <w:i/>
          <w:iCs/>
          <w:color w:val="202A40"/>
        </w:rPr>
      </w:pPr>
      <w:r w:rsidRPr="003B5734">
        <w:rPr>
          <w:rFonts w:ascii="AvenirNext LT Pro Light" w:hAnsi="AvenirNext LT Pro Light"/>
          <w:i/>
          <w:iCs/>
          <w:color w:val="202A40"/>
        </w:rPr>
        <w:t>EXAMPLE:</w:t>
      </w:r>
      <w:r w:rsidRPr="003B5734" w:rsidR="003B5734">
        <w:rPr>
          <w:rFonts w:ascii="AvenirNext LT Pro Light" w:hAnsi="AvenirNext LT Pro Light"/>
          <w:i/>
          <w:iCs/>
          <w:color w:val="202A40"/>
        </w:rPr>
        <w:t xml:space="preserve">  </w:t>
      </w:r>
    </w:p>
    <w:p w:rsidRPr="003B5734" w:rsidR="00E54AC5" w:rsidP="00E54AC5" w:rsidRDefault="00E54AC5" w14:paraId="104035B9" w14:textId="02004C5B">
      <w:pPr>
        <w:rPr>
          <w:rFonts w:ascii="AvenirNext LT Pro Light" w:hAnsi="AvenirNext LT Pro Light"/>
          <w:i/>
          <w:iCs/>
          <w:color w:val="202A40"/>
        </w:rPr>
      </w:pPr>
      <w:r w:rsidRPr="003B5734">
        <w:rPr>
          <w:rFonts w:ascii="AvenirNext LT Pro Light" w:hAnsi="AvenirNext LT Pro Light"/>
          <w:i/>
          <w:iCs/>
          <w:color w:val="202A40"/>
        </w:rPr>
        <w:t>Need a unit test to verify the rate-limiter for work has been properly maintained</w:t>
      </w:r>
    </w:p>
    <w:p w:rsidRPr="003B5734" w:rsidR="00E54AC5" w:rsidP="00E54AC5" w:rsidRDefault="00E54AC5" w14:paraId="0A59A9DD" w14:textId="77777777">
      <w:pPr>
        <w:rPr>
          <w:rFonts w:ascii="AvenirNext LT Pro Light" w:hAnsi="AvenirNext LT Pro Light"/>
          <w:i/>
          <w:iCs/>
          <w:color w:val="202A40"/>
        </w:rPr>
      </w:pPr>
      <w:r w:rsidRPr="003B5734">
        <w:rPr>
          <w:rFonts w:ascii="AvenirNext LT Pro Light" w:hAnsi="AvenirNext LT Pro Light"/>
          <w:i/>
          <w:iCs/>
          <w:color w:val="202A40"/>
        </w:rPr>
        <w:t>Bulk operation workloads which are atypical of normal operation should be reviewed</w:t>
      </w:r>
    </w:p>
    <w:p w:rsidRPr="003B5734" w:rsidR="00E54AC5" w:rsidP="00E54AC5" w:rsidRDefault="00E54AC5" w14:paraId="2CD64AD8" w14:textId="77777777">
      <w:pPr>
        <w:rPr>
          <w:rFonts w:ascii="AvenirNext LT Pro Light" w:hAnsi="AvenirNext LT Pro Light"/>
          <w:i/>
          <w:iCs/>
          <w:color w:val="202A40"/>
        </w:rPr>
      </w:pPr>
      <w:r w:rsidRPr="003B5734">
        <w:rPr>
          <w:rFonts w:ascii="AvenirNext LT Pro Light" w:hAnsi="AvenirNext LT Pro Light"/>
          <w:i/>
          <w:iCs/>
          <w:color w:val="202A40"/>
        </w:rPr>
        <w:t>Bulk ops should start slowly and monitored, increasing when service metrics appear nominal</w:t>
      </w:r>
    </w:p>
    <w:p w:rsidR="003B5734" w:rsidP="00E54AC5" w:rsidRDefault="003B5734" w14:paraId="3E60B478" w14:textId="77777777">
      <w:pPr>
        <w:rPr>
          <w:rFonts w:ascii="AvenirNext LT Pro Light" w:hAnsi="AvenirNext LT Pro Light"/>
          <w:color w:val="202A40"/>
        </w:rPr>
      </w:pPr>
    </w:p>
    <w:p w:rsidR="00A40550" w:rsidP="0064652E" w:rsidRDefault="00E54AC5" w14:paraId="00E6C08E" w14:textId="027306CD">
      <w:pPr>
        <w:pStyle w:val="ListParagraph"/>
        <w:numPr>
          <w:ilvl w:val="0"/>
          <w:numId w:val="2"/>
        </w:numPr>
        <w:rPr>
          <w:rFonts w:ascii="AvenirNext LT Pro Light" w:hAnsi="AvenirNext LT Pro Light"/>
          <w:color w:val="202A40"/>
        </w:rPr>
      </w:pPr>
      <w:r w:rsidRPr="003B5734">
        <w:rPr>
          <w:rFonts w:ascii="AvenirNext LT Pro Light" w:hAnsi="AvenirNext LT Pro Light"/>
          <w:color w:val="202A40"/>
        </w:rPr>
        <w:t>Corrective actions</w:t>
      </w:r>
      <w:r w:rsidRPr="003B5734" w:rsidR="003B5734">
        <w:rPr>
          <w:rFonts w:ascii="AvenirNext LT Pro Light" w:hAnsi="AvenirNext LT Pro Light"/>
          <w:color w:val="202A40"/>
        </w:rPr>
        <w:t xml:space="preserve">:  </w:t>
      </w:r>
      <w:r w:rsidRPr="003B5734">
        <w:rPr>
          <w:rFonts w:ascii="AvenirNext LT Pro Light" w:hAnsi="AvenirNext LT Pro Light"/>
          <w:color w:val="202A40"/>
        </w:rPr>
        <w:t xml:space="preserve">Describe the corrective action ordered to prevent this class of incident in the future. Note who is responsible and when they </w:t>
      </w:r>
      <w:r w:rsidRPr="003B5734" w:rsidR="001B7E28">
        <w:rPr>
          <w:rFonts w:ascii="AvenirNext LT Pro Light" w:hAnsi="AvenirNext LT Pro Light"/>
          <w:color w:val="202A40"/>
        </w:rPr>
        <w:t>must</w:t>
      </w:r>
      <w:r w:rsidRPr="003B5734">
        <w:rPr>
          <w:rFonts w:ascii="AvenirNext LT Pro Light" w:hAnsi="AvenirNext LT Pro Light"/>
          <w:color w:val="202A40"/>
        </w:rPr>
        <w:t xml:space="preserve"> complete the work and where that work is being tracked.</w:t>
      </w:r>
    </w:p>
    <w:p w:rsidRPr="00E54AC5" w:rsidR="00E54AC5" w:rsidP="00E54AC5" w:rsidRDefault="00E54AC5" w14:paraId="5D80EFC9" w14:textId="77777777">
      <w:pPr>
        <w:rPr>
          <w:rFonts w:ascii="AvenirNext LT Pro Light" w:hAnsi="AvenirNext LT Pro Light"/>
          <w:color w:val="202A40"/>
        </w:rPr>
      </w:pPr>
    </w:p>
    <w:p w:rsidR="003B5734" w:rsidP="00E54AC5" w:rsidRDefault="00E54AC5" w14:paraId="467B4484" w14:textId="77777777">
      <w:pPr>
        <w:rPr>
          <w:rFonts w:ascii="AvenirNext LT Pro Light" w:hAnsi="AvenirNext LT Pro Light"/>
          <w:i/>
          <w:iCs/>
          <w:color w:val="202A40"/>
        </w:rPr>
      </w:pPr>
      <w:r w:rsidRPr="003B5734">
        <w:rPr>
          <w:rFonts w:ascii="AvenirNext LT Pro Light" w:hAnsi="AvenirNext LT Pro Light"/>
          <w:i/>
          <w:iCs/>
          <w:color w:val="202A40"/>
        </w:rPr>
        <w:t>EXAMPLE:</w:t>
      </w:r>
      <w:r w:rsidRPr="003B5734" w:rsidR="003B5734">
        <w:rPr>
          <w:rFonts w:ascii="AvenirNext LT Pro Light" w:hAnsi="AvenirNext LT Pro Light"/>
          <w:i/>
          <w:iCs/>
          <w:color w:val="202A40"/>
        </w:rPr>
        <w:t xml:space="preserve">  </w:t>
      </w:r>
    </w:p>
    <w:p w:rsidRPr="003B5734" w:rsidR="00E54AC5" w:rsidP="00E54AC5" w:rsidRDefault="00E54AC5" w14:paraId="5351DFCB" w14:textId="660770B2">
      <w:pPr>
        <w:rPr>
          <w:rFonts w:ascii="AvenirNext LT Pro Light" w:hAnsi="AvenirNext LT Pro Light"/>
          <w:i/>
          <w:iCs/>
          <w:color w:val="202A40"/>
        </w:rPr>
      </w:pPr>
      <w:r w:rsidRPr="003B5734">
        <w:rPr>
          <w:rFonts w:ascii="AvenirNext LT Pro Light" w:hAnsi="AvenirNext LT Pro Light"/>
          <w:i/>
          <w:iCs/>
          <w:color w:val="202A40"/>
        </w:rPr>
        <w:t>Manual auto-scaling rate limit put in place temporarily to limit failures</w:t>
      </w:r>
    </w:p>
    <w:p w:rsidRPr="003B5734" w:rsidR="00E54AC5" w:rsidP="00E54AC5" w:rsidRDefault="00E54AC5" w14:paraId="07034EE2" w14:textId="77777777">
      <w:pPr>
        <w:rPr>
          <w:rFonts w:ascii="AvenirNext LT Pro Light" w:hAnsi="AvenirNext LT Pro Light"/>
          <w:i/>
          <w:iCs/>
          <w:color w:val="202A40"/>
        </w:rPr>
      </w:pPr>
      <w:r w:rsidRPr="003B5734">
        <w:rPr>
          <w:rFonts w:ascii="AvenirNext LT Pro Light" w:hAnsi="AvenirNext LT Pro Light"/>
          <w:i/>
          <w:iCs/>
          <w:color w:val="202A40"/>
        </w:rPr>
        <w:t>Unit test and re-introduction of job rate limiting</w:t>
      </w:r>
    </w:p>
    <w:p w:rsidRPr="003B5734" w:rsidR="00E54AC5" w:rsidP="00E54AC5" w:rsidRDefault="00E54AC5" w14:paraId="796A2109" w14:textId="24F5E94D">
      <w:pPr>
        <w:rPr>
          <w:rFonts w:ascii="AvenirNext LT Pro Light" w:hAnsi="AvenirNext LT Pro Light"/>
          <w:i/>
          <w:iCs/>
          <w:color w:val="202A40"/>
        </w:rPr>
      </w:pPr>
      <w:r w:rsidRPr="003B5734">
        <w:rPr>
          <w:rFonts w:ascii="AvenirNext LT Pro Light" w:hAnsi="AvenirNext LT Pro Light"/>
          <w:i/>
          <w:iCs/>
          <w:color w:val="202A40"/>
        </w:rPr>
        <w:t>Introduction of a secondary mechanism to collect distributed rate information across cluster to guide scaling effects</w:t>
      </w:r>
    </w:p>
    <w:p w:rsidR="00A37EFB" w:rsidRDefault="00A37EFB" w14:paraId="079E5622" w14:textId="1D81E822">
      <w:pPr>
        <w:rPr>
          <w:rFonts w:ascii="AvenirNext LT Pro Light" w:hAnsi="AvenirNext LT Pro Light"/>
          <w:color w:val="202A40"/>
        </w:rPr>
      </w:pPr>
    </w:p>
    <w:p w:rsidR="00A40550" w:rsidRDefault="00A40550" w14:paraId="1BB31D45" w14:textId="77777777">
      <w:pPr>
        <w:rPr>
          <w:rFonts w:ascii="AvenirNext LT Pro Light" w:hAnsi="AvenirNext LT Pro Light"/>
          <w:color w:val="202A40"/>
        </w:rPr>
      </w:pPr>
    </w:p>
    <w:sectPr w:rsidR="00A40550" w:rsidSect="00933656">
      <w:type w:val="continuous"/>
      <w:pgSz w:w="12240" w:h="15840" w:orient="portrait"/>
      <w:pgMar w:top="1080" w:right="180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E1587" w:rsidP="00B9593F" w:rsidRDefault="00BE1587" w14:paraId="657BBF6E" w14:textId="77777777">
      <w:r>
        <w:separator/>
      </w:r>
    </w:p>
  </w:endnote>
  <w:endnote w:type="continuationSeparator" w:id="0">
    <w:p w:rsidR="00BE1587" w:rsidP="00B9593F" w:rsidRDefault="00BE1587" w14:paraId="604EC0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AvenirNext LT Pro Thin">
    <w:altName w:val="Calibri"/>
    <w:panose1 w:val="020B0604020202020204"/>
    <w:charset w:val="4D"/>
    <w:family w:val="swiss"/>
    <w:notTrueType/>
    <w:pitch w:val="variable"/>
    <w:sig w:usb0="A00000AF" w:usb1="5000204B" w:usb2="00000000" w:usb3="00000000" w:csb0="00000093" w:csb1="00000000"/>
  </w:font>
  <w:font w:name="AvenirNext LT Pro Light">
    <w:altName w:val="Calibri"/>
    <w:panose1 w:val="020B0604020202020204"/>
    <w:charset w:val="4D"/>
    <w:family w:val="swiss"/>
    <w:notTrueType/>
    <w:pitch w:val="variable"/>
    <w:sig w:usb0="A00000AF" w:usb1="5000204B" w:usb2="00000000" w:usb3="00000000" w:csb0="00000093" w:csb1="00000000"/>
  </w:font>
  <w:font w:name="Times New Roman (Body CS)">
    <w:altName w:val="Times New Roman"/>
    <w:panose1 w:val="020B0604020202020204"/>
    <w:charset w:val="00"/>
    <w:family w:val="roman"/>
    <w:pitch w:val="variable"/>
    <w:sig w:usb0="E0002AEF" w:usb1="C0007841"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 w:name="Avenir Next LT Pro Light">
    <w:panose1 w:val="020B0304020202020204"/>
    <w:charset w:val="4D"/>
    <w:family w:val="swiss"/>
    <w:pitch w:val="variable"/>
    <w:sig w:usb0="A00000EF" w:usb1="5000204B" w:usb2="00000000" w:usb3="00000000" w:csb0="00000093"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7365954"/>
      <w:docPartObj>
        <w:docPartGallery w:val="Page Numbers (Bottom of Page)"/>
        <w:docPartUnique/>
      </w:docPartObj>
    </w:sdtPr>
    <w:sdtContent>
      <w:p w:rsidR="00514F51" w:rsidP="005B1A77" w:rsidRDefault="00514F51" w14:paraId="6D56B00B" w14:textId="4111620E">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514F51" w:rsidRDefault="00514F51" w14:paraId="6E51A72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2A5CDD63" w:rsidP="2A5CDD63" w:rsidRDefault="2A5CDD63" w14:paraId="1DC4B6E8" w14:textId="487AD178">
    <w:pPr>
      <w:pStyle w:val="Footer"/>
      <w:suppressLineNumbers w:val="0"/>
      <w:tabs>
        <w:tab w:val="center" w:leader="none" w:pos="4680"/>
        <w:tab w:val="right" w:leader="none" w:pos="9360"/>
      </w:tabs>
      <w:bidi w:val="0"/>
      <w:spacing w:before="0" w:beforeAutospacing="off" w:after="0" w:afterAutospacing="off" w:line="259" w:lineRule="auto"/>
      <w:ind w:left="0" w:right="0"/>
      <w:jc w:val="left"/>
      <w:rPr>
        <w:rFonts w:ascii="AvenirNext LT Pro Thin" w:hAnsi="AvenirNext LT Pro Thin" w:cs="Arial"/>
        <w:color w:val="202A40"/>
        <w:sz w:val="16"/>
        <w:szCs w:val="16"/>
      </w:rPr>
    </w:pPr>
    <w:r w:rsidRPr="2A5CDD63" w:rsidR="2A5CDD63">
      <w:rPr>
        <w:rFonts w:ascii="AvenirNext LT Pro Thin" w:hAnsi="AvenirNext LT Pro Thin" w:cs="Arial"/>
        <w:color w:val="202A40"/>
        <w:sz w:val="16"/>
        <w:szCs w:val="16"/>
      </w:rPr>
      <w:t>Next Review 2026 – Q1</w:t>
    </w:r>
  </w:p>
  <w:sdt>
    <w:sdtPr>
      <w:rPr>
        <w:rStyle w:val="PageNumber"/>
        <w:rFonts w:ascii="Avenir Next LT Pro Light" w:hAnsi="Avenir Next LT Pro Light"/>
        <w:sz w:val="20"/>
        <w:szCs w:val="20"/>
      </w:rPr>
      <w:id w:val="-928496063"/>
      <w:docPartObj>
        <w:docPartGallery w:val="Page Numbers (Bottom of Page)"/>
        <w:docPartUnique/>
      </w:docPartObj>
    </w:sdtPr>
    <w:sdtContent>
      <w:p w:rsidRPr="00514F51" w:rsidR="00514F51" w:rsidP="00514F51" w:rsidRDefault="00514F51" w14:paraId="58C3A398" w14:textId="77777777">
        <w:pPr>
          <w:pStyle w:val="Footer"/>
          <w:framePr w:wrap="none" w:hAnchor="page" w:vAnchor="text" w:x="6018" w:y="157"/>
          <w:rPr>
            <w:rStyle w:val="PageNumber"/>
            <w:rFonts w:ascii="Avenir Next LT Pro Light" w:hAnsi="Avenir Next LT Pro Light"/>
            <w:sz w:val="20"/>
            <w:szCs w:val="20"/>
          </w:rPr>
        </w:pPr>
        <w:r w:rsidRPr="00514F51">
          <w:rPr>
            <w:rStyle w:val="PageNumber"/>
            <w:rFonts w:ascii="Avenir Next LT Pro Light" w:hAnsi="Avenir Next LT Pro Light"/>
            <w:sz w:val="20"/>
            <w:szCs w:val="20"/>
          </w:rPr>
          <w:fldChar w:fldCharType="begin"/>
        </w:r>
        <w:r w:rsidRPr="00514F51">
          <w:rPr>
            <w:rStyle w:val="PageNumber"/>
            <w:rFonts w:ascii="Avenir Next LT Pro Light" w:hAnsi="Avenir Next LT Pro Light"/>
            <w:sz w:val="20"/>
            <w:szCs w:val="20"/>
          </w:rPr>
          <w:instrText xml:space="preserve"> PAGE </w:instrText>
        </w:r>
        <w:r w:rsidRPr="00514F51">
          <w:rPr>
            <w:rStyle w:val="PageNumber"/>
            <w:rFonts w:ascii="Avenir Next LT Pro Light" w:hAnsi="Avenir Next LT Pro Light"/>
            <w:sz w:val="20"/>
            <w:szCs w:val="20"/>
          </w:rPr>
          <w:fldChar w:fldCharType="separate"/>
        </w:r>
        <w:r w:rsidRPr="00514F51">
          <w:rPr>
            <w:rStyle w:val="PageNumber"/>
            <w:rFonts w:ascii="Avenir Next LT Pro Light" w:hAnsi="Avenir Next LT Pro Light"/>
            <w:noProof/>
            <w:sz w:val="20"/>
            <w:szCs w:val="20"/>
          </w:rPr>
          <w:t>1</w:t>
        </w:r>
        <w:r w:rsidRPr="00514F51">
          <w:rPr>
            <w:rStyle w:val="PageNumber"/>
            <w:rFonts w:ascii="Avenir Next LT Pro Light" w:hAnsi="Avenir Next LT Pro Light"/>
            <w:sz w:val="20"/>
            <w:szCs w:val="20"/>
          </w:rPr>
          <w:fldChar w:fldCharType="end"/>
        </w:r>
      </w:p>
    </w:sdtContent>
    <w:sdtEndPr>
      <w:rPr>
        <w:rStyle w:val="PageNumber"/>
        <w:rFonts w:ascii="Avenir Next LT Pro Light" w:hAnsi="Avenir Next LT Pro Light"/>
        <w:sz w:val="20"/>
        <w:szCs w:val="20"/>
      </w:rPr>
    </w:sdtEndPr>
  </w:sdt>
  <w:p w:rsidRPr="009D5D28" w:rsidR="003345B2" w:rsidP="00D46AF0" w:rsidRDefault="003845C1" w14:paraId="0C71EA8D" w14:textId="4523FF55">
    <w:pPr>
      <w:pStyle w:val="Footer"/>
      <w:tabs>
        <w:tab w:val="center" w:pos="4680"/>
        <w:tab w:val="right" w:pos="9360"/>
      </w:tabs>
      <w:overflowPunct w:val="0"/>
      <w:autoSpaceDE w:val="0"/>
      <w:autoSpaceDN w:val="0"/>
      <w:adjustRightInd w:val="0"/>
      <w:ind w:left="-720"/>
      <w:rPr>
        <w:rFonts w:ascii="AvenirNext LT Pro Thin" w:hAnsi="AvenirNext LT Pro Thin" w:cs="Arial"/>
        <w:color w:val="202A40"/>
        <w:sz w:val="16"/>
        <w:szCs w:val="16"/>
      </w:rPr>
    </w:pPr>
    <w:r w:rsidRPr="009D5D28">
      <w:rPr>
        <w:rFonts w:ascii="AvenirNext LT Pro Thin" w:hAnsi="AvenirNext LT Pro Thin"/>
        <w:noProof/>
        <w:color w:val="202A40"/>
        <w:sz w:val="20"/>
        <w:szCs w:val="20"/>
      </w:rPr>
      <w:drawing>
        <wp:anchor distT="0" distB="0" distL="114300" distR="114300" simplePos="0" relativeHeight="251659776" behindDoc="0" locked="0" layoutInCell="1" allowOverlap="1" wp14:anchorId="38A76B7D" wp14:editId="09D35AC7">
          <wp:simplePos x="0" y="0"/>
          <wp:positionH relativeFrom="column">
            <wp:posOffset>4471035</wp:posOffset>
          </wp:positionH>
          <wp:positionV relativeFrom="paragraph">
            <wp:posOffset>-163830</wp:posOffset>
          </wp:positionV>
          <wp:extent cx="1626235" cy="374650"/>
          <wp:effectExtent l="0" t="0" r="0" b="635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 Name no Chair.png"/>
                  <pic:cNvPicPr/>
                </pic:nvPicPr>
                <pic:blipFill>
                  <a:blip r:embed="rId1"/>
                  <a:stretch>
                    <a:fillRect/>
                  </a:stretch>
                </pic:blipFill>
                <pic:spPr>
                  <a:xfrm>
                    <a:off x="0" y="0"/>
                    <a:ext cx="1626235" cy="37465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E1587" w:rsidP="00B9593F" w:rsidRDefault="00BE1587" w14:paraId="0FC73A88" w14:textId="77777777">
      <w:r>
        <w:separator/>
      </w:r>
    </w:p>
  </w:footnote>
  <w:footnote w:type="continuationSeparator" w:id="0">
    <w:p w:rsidR="00BE1587" w:rsidP="00B9593F" w:rsidRDefault="00BE1587" w14:paraId="1E7D9CD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3345B2" w:rsidRDefault="003A7A13" w14:paraId="3C245121" w14:textId="77777777">
    <w:pPr>
      <w:pStyle w:val="Header"/>
    </w:pPr>
    <w:r w:rsidRPr="009C0316">
      <w:rPr>
        <w:rFonts w:ascii="AvenirNext LT Pro Thin" w:hAnsi="AvenirNext LT Pro Thin"/>
        <w:noProof/>
        <w:color w:val="202A40"/>
        <w:sz w:val="48"/>
        <w:szCs w:val="48"/>
      </w:rPr>
      <mc:AlternateContent>
        <mc:Choice Requires="wps">
          <w:drawing>
            <wp:anchor distT="0" distB="0" distL="114300" distR="114300" simplePos="0" relativeHeight="251661312" behindDoc="0" locked="0" layoutInCell="1" allowOverlap="1" wp14:anchorId="6293EB95" wp14:editId="53D546D0">
              <wp:simplePos x="0" y="0"/>
              <wp:positionH relativeFrom="column">
                <wp:posOffset>-990115</wp:posOffset>
              </wp:positionH>
              <wp:positionV relativeFrom="paragraph">
                <wp:posOffset>0</wp:posOffset>
              </wp:positionV>
              <wp:extent cx="7461504" cy="0"/>
              <wp:effectExtent l="0" t="0" r="6350" b="12700"/>
              <wp:wrapNone/>
              <wp:docPr id="2" name="Straight Connector 2"/>
              <wp:cNvGraphicFramePr/>
              <a:graphic xmlns:a="http://schemas.openxmlformats.org/drawingml/2006/main">
                <a:graphicData uri="http://schemas.microsoft.com/office/word/2010/wordprocessingShape">
                  <wps:wsp>
                    <wps:cNvCnPr/>
                    <wps:spPr>
                      <a:xfrm>
                        <a:off x="0" y="0"/>
                        <a:ext cx="7461504" cy="0"/>
                      </a:xfrm>
                      <a:prstGeom prst="line">
                        <a:avLst/>
                      </a:prstGeom>
                      <a:ln>
                        <a:solidFill>
                          <a:srgbClr val="F04C23"/>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w14:anchorId="4B1B843C">
            <v:line id="Straight Connector 2"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f04c23" from="-77.95pt,0" to="509.55pt,0" w14:anchorId="1C04D7E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"/>
          </w:pict>
        </mc:Fallback>
      </mc:AlternateContent>
    </w:r>
    <w:r w:rsidR="003845C1">
      <w:rPr>
        <w:noProof/>
      </w:rPr>
      <w:drawing>
        <wp:anchor distT="0" distB="0" distL="114300" distR="114300" simplePos="0" relativeHeight="251658240" behindDoc="0" locked="0" layoutInCell="1" allowOverlap="1" wp14:anchorId="21E4B9C4" wp14:editId="5EB74A3A">
          <wp:simplePos x="0" y="0"/>
          <wp:positionH relativeFrom="column">
            <wp:posOffset>-994410</wp:posOffset>
          </wp:positionH>
          <wp:positionV relativeFrom="paragraph">
            <wp:posOffset>303530</wp:posOffset>
          </wp:positionV>
          <wp:extent cx="647700" cy="6477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quareChair.png"/>
                  <pic:cNvPicPr/>
                </pic:nvPicPr>
                <pic:blipFill>
                  <a:blip r:embed="rId1"/>
                  <a:stretch>
                    <a:fillRect/>
                  </a:stretch>
                </pic:blipFill>
                <pic:spPr>
                  <a:xfrm>
                    <a:off x="0" y="0"/>
                    <a:ext cx="647700" cy="6477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DE1"/>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3233F3"/>
    <w:multiLevelType w:val="multilevel"/>
    <w:tmpl w:val="B91C047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384C2D"/>
    <w:multiLevelType w:val="hybridMultilevel"/>
    <w:tmpl w:val="9E4074D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120B16"/>
    <w:multiLevelType w:val="multilevel"/>
    <w:tmpl w:val="E57A20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104246"/>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B05D24"/>
    <w:multiLevelType w:val="hybridMultilevel"/>
    <w:tmpl w:val="046C20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DD26D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5B7E79"/>
    <w:multiLevelType w:val="hybridMultilevel"/>
    <w:tmpl w:val="FAFC4C02"/>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8" w15:restartNumberingAfterBreak="0">
    <w:nsid w:val="23954C23"/>
    <w:multiLevelType w:val="multilevel"/>
    <w:tmpl w:val="E57A20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2D31EB"/>
    <w:multiLevelType w:val="multilevel"/>
    <w:tmpl w:val="E57A20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B313D7A"/>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E84956"/>
    <w:multiLevelType w:val="hybridMultilevel"/>
    <w:tmpl w:val="0B0AE69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ACC54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E532B67"/>
    <w:multiLevelType w:val="hybridMultilevel"/>
    <w:tmpl w:val="779038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4B1061F"/>
    <w:multiLevelType w:val="hybridMultilevel"/>
    <w:tmpl w:val="2EB4F6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1D06E2F"/>
    <w:multiLevelType w:val="hybridMultilevel"/>
    <w:tmpl w:val="BCFCA9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2EC7F7B"/>
    <w:multiLevelType w:val="hybridMultilevel"/>
    <w:tmpl w:val="494445F4"/>
    <w:lvl w:ilvl="0" w:tplc="04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5425498C"/>
    <w:multiLevelType w:val="hybridMultilevel"/>
    <w:tmpl w:val="9A2045B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635792A"/>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E62116D"/>
    <w:multiLevelType w:val="multilevel"/>
    <w:tmpl w:val="2A0C7D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0A6022F"/>
    <w:multiLevelType w:val="multilevel"/>
    <w:tmpl w:val="E57A20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0AD24EE"/>
    <w:multiLevelType w:val="multilevel"/>
    <w:tmpl w:val="FA16EA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60F0D29"/>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E821F4"/>
    <w:multiLevelType w:val="hybridMultilevel"/>
    <w:tmpl w:val="6EDA36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6D5F2D0A"/>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D9D6C1C"/>
    <w:multiLevelType w:val="multilevel"/>
    <w:tmpl w:val="52A29E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E4B0EF6"/>
    <w:multiLevelType w:val="hybridMultilevel"/>
    <w:tmpl w:val="37AE6B4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21D1D40"/>
    <w:multiLevelType w:val="multilevel"/>
    <w:tmpl w:val="31782C7C"/>
    <w:lvl w:ilvl="0">
      <w:start w:val="1"/>
      <w:numFmt w:val="bullet"/>
      <w:lvlText w:val=""/>
      <w:lvlJc w:val="left"/>
      <w:pPr>
        <w:ind w:left="360" w:hanging="360"/>
      </w:pPr>
      <w:rPr>
        <w:rFonts w:hint="default" w:ascii="Symbol" w:hAnsi="Symbol"/>
      </w:r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bullet"/>
      <w:lvlText w:val=""/>
      <w:lvlJc w:val="left"/>
      <w:pPr>
        <w:ind w:left="1440" w:hanging="360"/>
      </w:pPr>
      <w:rPr>
        <w:rFonts w:hint="default" w:ascii="Symbol" w:hAnsi="Symbol"/>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946953"/>
    <w:multiLevelType w:val="multilevel"/>
    <w:tmpl w:val="E57A203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05005066">
    <w:abstractNumId w:val="12"/>
  </w:num>
  <w:num w:numId="2" w16cid:durableId="294332068">
    <w:abstractNumId w:val="6"/>
  </w:num>
  <w:num w:numId="3" w16cid:durableId="1237402402">
    <w:abstractNumId w:val="4"/>
  </w:num>
  <w:num w:numId="4" w16cid:durableId="890463141">
    <w:abstractNumId w:val="25"/>
  </w:num>
  <w:num w:numId="5" w16cid:durableId="657541013">
    <w:abstractNumId w:val="22"/>
  </w:num>
  <w:num w:numId="6" w16cid:durableId="903176561">
    <w:abstractNumId w:val="0"/>
  </w:num>
  <w:num w:numId="7" w16cid:durableId="897516662">
    <w:abstractNumId w:val="18"/>
  </w:num>
  <w:num w:numId="8" w16cid:durableId="32921304">
    <w:abstractNumId w:val="24"/>
  </w:num>
  <w:num w:numId="9" w16cid:durableId="1774741875">
    <w:abstractNumId w:val="10"/>
  </w:num>
  <w:num w:numId="10" w16cid:durableId="91778581">
    <w:abstractNumId w:val="3"/>
  </w:num>
  <w:num w:numId="11" w16cid:durableId="488253608">
    <w:abstractNumId w:val="28"/>
  </w:num>
  <w:num w:numId="12" w16cid:durableId="311450358">
    <w:abstractNumId w:val="20"/>
  </w:num>
  <w:num w:numId="13" w16cid:durableId="681470079">
    <w:abstractNumId w:val="9"/>
  </w:num>
  <w:num w:numId="14" w16cid:durableId="1149203234">
    <w:abstractNumId w:val="8"/>
  </w:num>
  <w:num w:numId="15" w16cid:durableId="756558318">
    <w:abstractNumId w:val="17"/>
  </w:num>
  <w:num w:numId="16" w16cid:durableId="766778926">
    <w:abstractNumId w:val="5"/>
  </w:num>
  <w:num w:numId="17" w16cid:durableId="1553274343">
    <w:abstractNumId w:val="26"/>
  </w:num>
  <w:num w:numId="18" w16cid:durableId="1985888628">
    <w:abstractNumId w:val="13"/>
  </w:num>
  <w:num w:numId="19" w16cid:durableId="1941178398">
    <w:abstractNumId w:val="2"/>
  </w:num>
  <w:num w:numId="20" w16cid:durableId="243224795">
    <w:abstractNumId w:val="11"/>
  </w:num>
  <w:num w:numId="21" w16cid:durableId="277026795">
    <w:abstractNumId w:val="15"/>
  </w:num>
  <w:num w:numId="22" w16cid:durableId="725687878">
    <w:abstractNumId w:val="7"/>
  </w:num>
  <w:num w:numId="23" w16cid:durableId="205610314">
    <w:abstractNumId w:val="14"/>
  </w:num>
  <w:num w:numId="24" w16cid:durableId="1491286028">
    <w:abstractNumId w:val="23"/>
  </w:num>
  <w:num w:numId="25" w16cid:durableId="1665862461">
    <w:abstractNumId w:val="16"/>
  </w:num>
  <w:num w:numId="26" w16cid:durableId="1542865113">
    <w:abstractNumId w:val="27"/>
  </w:num>
  <w:num w:numId="27" w16cid:durableId="1134252034">
    <w:abstractNumId w:val="19"/>
  </w:num>
  <w:num w:numId="28" w16cid:durableId="1798721444">
    <w:abstractNumId w:val="21"/>
  </w:num>
  <w:num w:numId="29" w16cid:durableId="565385743">
    <w:abstractNumId w:val="1"/>
  </w:num>
  <w:numIdMacAtCleanup w:val="2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7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62"/>
    <w:rsid w:val="000010FD"/>
    <w:rsid w:val="00006ADF"/>
    <w:rsid w:val="0001464A"/>
    <w:rsid w:val="000237A0"/>
    <w:rsid w:val="00033061"/>
    <w:rsid w:val="000346E1"/>
    <w:rsid w:val="00035150"/>
    <w:rsid w:val="000420A4"/>
    <w:rsid w:val="00052CE2"/>
    <w:rsid w:val="00061848"/>
    <w:rsid w:val="00062386"/>
    <w:rsid w:val="00072EF1"/>
    <w:rsid w:val="00077362"/>
    <w:rsid w:val="00093198"/>
    <w:rsid w:val="000A1E8E"/>
    <w:rsid w:val="000A1FF7"/>
    <w:rsid w:val="000A3218"/>
    <w:rsid w:val="000A70B0"/>
    <w:rsid w:val="000A75B7"/>
    <w:rsid w:val="000B4072"/>
    <w:rsid w:val="000B4E4B"/>
    <w:rsid w:val="000D3A34"/>
    <w:rsid w:val="000D6AB3"/>
    <w:rsid w:val="0010577F"/>
    <w:rsid w:val="0011715D"/>
    <w:rsid w:val="00122D6D"/>
    <w:rsid w:val="00124D3A"/>
    <w:rsid w:val="00125582"/>
    <w:rsid w:val="00126B12"/>
    <w:rsid w:val="00130409"/>
    <w:rsid w:val="00132F96"/>
    <w:rsid w:val="00154E9B"/>
    <w:rsid w:val="00155F0F"/>
    <w:rsid w:val="001623FE"/>
    <w:rsid w:val="001808F7"/>
    <w:rsid w:val="00184B38"/>
    <w:rsid w:val="001953C8"/>
    <w:rsid w:val="00197943"/>
    <w:rsid w:val="001A326D"/>
    <w:rsid w:val="001B7E28"/>
    <w:rsid w:val="001C4002"/>
    <w:rsid w:val="001D280C"/>
    <w:rsid w:val="001E2B93"/>
    <w:rsid w:val="001E58B8"/>
    <w:rsid w:val="001F1E18"/>
    <w:rsid w:val="001F52A9"/>
    <w:rsid w:val="00203AD0"/>
    <w:rsid w:val="0021061F"/>
    <w:rsid w:val="002234A6"/>
    <w:rsid w:val="00227409"/>
    <w:rsid w:val="00230AB7"/>
    <w:rsid w:val="00230BBE"/>
    <w:rsid w:val="00231862"/>
    <w:rsid w:val="002356A5"/>
    <w:rsid w:val="0024309C"/>
    <w:rsid w:val="00243E39"/>
    <w:rsid w:val="00245673"/>
    <w:rsid w:val="00256030"/>
    <w:rsid w:val="00264ADD"/>
    <w:rsid w:val="002749E0"/>
    <w:rsid w:val="0027782F"/>
    <w:rsid w:val="002A32B5"/>
    <w:rsid w:val="002B7D6B"/>
    <w:rsid w:val="002C7BF9"/>
    <w:rsid w:val="002E3F89"/>
    <w:rsid w:val="002E4AA2"/>
    <w:rsid w:val="002F0326"/>
    <w:rsid w:val="002F3FC4"/>
    <w:rsid w:val="002F7EB5"/>
    <w:rsid w:val="00310E16"/>
    <w:rsid w:val="00311F5D"/>
    <w:rsid w:val="00322D13"/>
    <w:rsid w:val="00332128"/>
    <w:rsid w:val="003345B2"/>
    <w:rsid w:val="00340657"/>
    <w:rsid w:val="00354504"/>
    <w:rsid w:val="00371D88"/>
    <w:rsid w:val="00371FDC"/>
    <w:rsid w:val="00377DA5"/>
    <w:rsid w:val="003806AE"/>
    <w:rsid w:val="00383DBB"/>
    <w:rsid w:val="003845C1"/>
    <w:rsid w:val="003920DD"/>
    <w:rsid w:val="00396A78"/>
    <w:rsid w:val="003A7A13"/>
    <w:rsid w:val="003B5734"/>
    <w:rsid w:val="003B5B2D"/>
    <w:rsid w:val="003C3113"/>
    <w:rsid w:val="003C6523"/>
    <w:rsid w:val="003D4064"/>
    <w:rsid w:val="003E2A6D"/>
    <w:rsid w:val="004009C6"/>
    <w:rsid w:val="00403056"/>
    <w:rsid w:val="004066AB"/>
    <w:rsid w:val="0040677C"/>
    <w:rsid w:val="00407AAA"/>
    <w:rsid w:val="00413747"/>
    <w:rsid w:val="00416653"/>
    <w:rsid w:val="00424EB6"/>
    <w:rsid w:val="00427522"/>
    <w:rsid w:val="00433299"/>
    <w:rsid w:val="00447CF8"/>
    <w:rsid w:val="00455AC0"/>
    <w:rsid w:val="0048190C"/>
    <w:rsid w:val="00481E3A"/>
    <w:rsid w:val="004932FB"/>
    <w:rsid w:val="00494A07"/>
    <w:rsid w:val="004A5186"/>
    <w:rsid w:val="004D1DE9"/>
    <w:rsid w:val="004D5A88"/>
    <w:rsid w:val="004F58C2"/>
    <w:rsid w:val="004F5C90"/>
    <w:rsid w:val="004F711B"/>
    <w:rsid w:val="00514F51"/>
    <w:rsid w:val="00516C84"/>
    <w:rsid w:val="0053044E"/>
    <w:rsid w:val="00545F9B"/>
    <w:rsid w:val="00552925"/>
    <w:rsid w:val="00554C9A"/>
    <w:rsid w:val="00555979"/>
    <w:rsid w:val="00575B0B"/>
    <w:rsid w:val="00582481"/>
    <w:rsid w:val="00585442"/>
    <w:rsid w:val="0059434B"/>
    <w:rsid w:val="0059468F"/>
    <w:rsid w:val="005A067D"/>
    <w:rsid w:val="005C5A0E"/>
    <w:rsid w:val="005D5E60"/>
    <w:rsid w:val="005E48DC"/>
    <w:rsid w:val="005E6625"/>
    <w:rsid w:val="0060045C"/>
    <w:rsid w:val="00627D6B"/>
    <w:rsid w:val="006350AE"/>
    <w:rsid w:val="0064021C"/>
    <w:rsid w:val="006439EC"/>
    <w:rsid w:val="0064652E"/>
    <w:rsid w:val="00650326"/>
    <w:rsid w:val="0065152E"/>
    <w:rsid w:val="00653E21"/>
    <w:rsid w:val="00657414"/>
    <w:rsid w:val="00660A87"/>
    <w:rsid w:val="00661CC8"/>
    <w:rsid w:val="00662CC0"/>
    <w:rsid w:val="006725A6"/>
    <w:rsid w:val="00684E9D"/>
    <w:rsid w:val="00692BC4"/>
    <w:rsid w:val="006979ED"/>
    <w:rsid w:val="006A7F9E"/>
    <w:rsid w:val="006C02FE"/>
    <w:rsid w:val="006C2073"/>
    <w:rsid w:val="006D27E9"/>
    <w:rsid w:val="006D49A1"/>
    <w:rsid w:val="006E3108"/>
    <w:rsid w:val="006F3466"/>
    <w:rsid w:val="006F6E46"/>
    <w:rsid w:val="0070706A"/>
    <w:rsid w:val="007101F3"/>
    <w:rsid w:val="007123E0"/>
    <w:rsid w:val="0071413B"/>
    <w:rsid w:val="00725240"/>
    <w:rsid w:val="00727FDB"/>
    <w:rsid w:val="007329AA"/>
    <w:rsid w:val="00746602"/>
    <w:rsid w:val="00746C15"/>
    <w:rsid w:val="00766097"/>
    <w:rsid w:val="00773D58"/>
    <w:rsid w:val="00775586"/>
    <w:rsid w:val="0078022D"/>
    <w:rsid w:val="00787113"/>
    <w:rsid w:val="007956CD"/>
    <w:rsid w:val="007A52D1"/>
    <w:rsid w:val="007A6EC4"/>
    <w:rsid w:val="007B08D9"/>
    <w:rsid w:val="007B4C75"/>
    <w:rsid w:val="007B5880"/>
    <w:rsid w:val="007B694B"/>
    <w:rsid w:val="007C5DC0"/>
    <w:rsid w:val="007D21BC"/>
    <w:rsid w:val="007D663C"/>
    <w:rsid w:val="007E2F81"/>
    <w:rsid w:val="007E449C"/>
    <w:rsid w:val="007F0332"/>
    <w:rsid w:val="007F2721"/>
    <w:rsid w:val="0080084C"/>
    <w:rsid w:val="008042D5"/>
    <w:rsid w:val="00823B30"/>
    <w:rsid w:val="00824D91"/>
    <w:rsid w:val="00833679"/>
    <w:rsid w:val="00834B32"/>
    <w:rsid w:val="00846BAF"/>
    <w:rsid w:val="00846CD6"/>
    <w:rsid w:val="00877890"/>
    <w:rsid w:val="00881AA7"/>
    <w:rsid w:val="00886404"/>
    <w:rsid w:val="00891D59"/>
    <w:rsid w:val="008A1C16"/>
    <w:rsid w:val="008A64CD"/>
    <w:rsid w:val="008C3281"/>
    <w:rsid w:val="008C441C"/>
    <w:rsid w:val="008C67DF"/>
    <w:rsid w:val="008C70D3"/>
    <w:rsid w:val="008D2CF9"/>
    <w:rsid w:val="008D5557"/>
    <w:rsid w:val="008D7F32"/>
    <w:rsid w:val="008E27BF"/>
    <w:rsid w:val="008F14C7"/>
    <w:rsid w:val="008F3C23"/>
    <w:rsid w:val="00907FE9"/>
    <w:rsid w:val="0091618D"/>
    <w:rsid w:val="009208BD"/>
    <w:rsid w:val="00924473"/>
    <w:rsid w:val="00933656"/>
    <w:rsid w:val="00936CAC"/>
    <w:rsid w:val="0093798D"/>
    <w:rsid w:val="00941D74"/>
    <w:rsid w:val="00951301"/>
    <w:rsid w:val="009604BD"/>
    <w:rsid w:val="00970CCB"/>
    <w:rsid w:val="009B102A"/>
    <w:rsid w:val="009C0316"/>
    <w:rsid w:val="009D34AB"/>
    <w:rsid w:val="009D3650"/>
    <w:rsid w:val="009D5D28"/>
    <w:rsid w:val="009D64D2"/>
    <w:rsid w:val="009E083D"/>
    <w:rsid w:val="009F63BD"/>
    <w:rsid w:val="009F679D"/>
    <w:rsid w:val="00A16900"/>
    <w:rsid w:val="00A17E84"/>
    <w:rsid w:val="00A22894"/>
    <w:rsid w:val="00A25A9F"/>
    <w:rsid w:val="00A27D90"/>
    <w:rsid w:val="00A37010"/>
    <w:rsid w:val="00A37EFB"/>
    <w:rsid w:val="00A40550"/>
    <w:rsid w:val="00A47DFE"/>
    <w:rsid w:val="00A71D41"/>
    <w:rsid w:val="00A84F3A"/>
    <w:rsid w:val="00A863C4"/>
    <w:rsid w:val="00AA0D3C"/>
    <w:rsid w:val="00AA1780"/>
    <w:rsid w:val="00AB7DA1"/>
    <w:rsid w:val="00AC0845"/>
    <w:rsid w:val="00AC3E49"/>
    <w:rsid w:val="00AC7A17"/>
    <w:rsid w:val="00AD0332"/>
    <w:rsid w:val="00AE0EBE"/>
    <w:rsid w:val="00AE307E"/>
    <w:rsid w:val="00B078C0"/>
    <w:rsid w:val="00B1094B"/>
    <w:rsid w:val="00B2676D"/>
    <w:rsid w:val="00B304AD"/>
    <w:rsid w:val="00B4145D"/>
    <w:rsid w:val="00B436FF"/>
    <w:rsid w:val="00B500C3"/>
    <w:rsid w:val="00B8331F"/>
    <w:rsid w:val="00B949FE"/>
    <w:rsid w:val="00B94E7F"/>
    <w:rsid w:val="00B9593F"/>
    <w:rsid w:val="00B9706C"/>
    <w:rsid w:val="00BB04E0"/>
    <w:rsid w:val="00BD04E4"/>
    <w:rsid w:val="00BD3D54"/>
    <w:rsid w:val="00BD7834"/>
    <w:rsid w:val="00BE0F7B"/>
    <w:rsid w:val="00BE1587"/>
    <w:rsid w:val="00BF4AC2"/>
    <w:rsid w:val="00C206B9"/>
    <w:rsid w:val="00C2076F"/>
    <w:rsid w:val="00C22BA8"/>
    <w:rsid w:val="00C3237B"/>
    <w:rsid w:val="00C36F48"/>
    <w:rsid w:val="00C708A3"/>
    <w:rsid w:val="00C71F1A"/>
    <w:rsid w:val="00C83AAB"/>
    <w:rsid w:val="00C94E9D"/>
    <w:rsid w:val="00C95854"/>
    <w:rsid w:val="00CA439B"/>
    <w:rsid w:val="00CA6966"/>
    <w:rsid w:val="00CC0C2A"/>
    <w:rsid w:val="00CC30F2"/>
    <w:rsid w:val="00CE32A8"/>
    <w:rsid w:val="00CE550A"/>
    <w:rsid w:val="00CE5B2E"/>
    <w:rsid w:val="00CE7AC6"/>
    <w:rsid w:val="00CF012A"/>
    <w:rsid w:val="00CF268B"/>
    <w:rsid w:val="00CF6AA7"/>
    <w:rsid w:val="00D14AF0"/>
    <w:rsid w:val="00D30119"/>
    <w:rsid w:val="00D3268E"/>
    <w:rsid w:val="00D363C5"/>
    <w:rsid w:val="00D44367"/>
    <w:rsid w:val="00D46AF0"/>
    <w:rsid w:val="00D51B9C"/>
    <w:rsid w:val="00D53BD5"/>
    <w:rsid w:val="00D62325"/>
    <w:rsid w:val="00D6565C"/>
    <w:rsid w:val="00D75C30"/>
    <w:rsid w:val="00D76868"/>
    <w:rsid w:val="00D8172C"/>
    <w:rsid w:val="00D86F91"/>
    <w:rsid w:val="00D87254"/>
    <w:rsid w:val="00D934EC"/>
    <w:rsid w:val="00DA2EF1"/>
    <w:rsid w:val="00DB1EE8"/>
    <w:rsid w:val="00DC2865"/>
    <w:rsid w:val="00DC7034"/>
    <w:rsid w:val="00DD12E7"/>
    <w:rsid w:val="00DD1846"/>
    <w:rsid w:val="00DD21E7"/>
    <w:rsid w:val="00DD30A6"/>
    <w:rsid w:val="00DD51DD"/>
    <w:rsid w:val="00DE6544"/>
    <w:rsid w:val="00E04787"/>
    <w:rsid w:val="00E13C4C"/>
    <w:rsid w:val="00E179C7"/>
    <w:rsid w:val="00E17D69"/>
    <w:rsid w:val="00E409D3"/>
    <w:rsid w:val="00E44ADE"/>
    <w:rsid w:val="00E5259F"/>
    <w:rsid w:val="00E54AC5"/>
    <w:rsid w:val="00E54C82"/>
    <w:rsid w:val="00E56115"/>
    <w:rsid w:val="00E6302C"/>
    <w:rsid w:val="00E74781"/>
    <w:rsid w:val="00E8632E"/>
    <w:rsid w:val="00EA2C3A"/>
    <w:rsid w:val="00EB3CA1"/>
    <w:rsid w:val="00EC3D4F"/>
    <w:rsid w:val="00ED1B99"/>
    <w:rsid w:val="00ED7D07"/>
    <w:rsid w:val="00EE5CBF"/>
    <w:rsid w:val="00EF2E66"/>
    <w:rsid w:val="00EF7018"/>
    <w:rsid w:val="00F015C2"/>
    <w:rsid w:val="00F01FCA"/>
    <w:rsid w:val="00F06BD9"/>
    <w:rsid w:val="00F1073F"/>
    <w:rsid w:val="00F21A9C"/>
    <w:rsid w:val="00F2606F"/>
    <w:rsid w:val="00F42DE6"/>
    <w:rsid w:val="00F541E6"/>
    <w:rsid w:val="00F63A00"/>
    <w:rsid w:val="00F73F2B"/>
    <w:rsid w:val="00F81D7E"/>
    <w:rsid w:val="00F83A15"/>
    <w:rsid w:val="00F8538C"/>
    <w:rsid w:val="00FA3AA4"/>
    <w:rsid w:val="00FB35FA"/>
    <w:rsid w:val="00FC68F1"/>
    <w:rsid w:val="00FD4E48"/>
    <w:rsid w:val="00FE732B"/>
    <w:rsid w:val="0415869D"/>
    <w:rsid w:val="04E9D5A2"/>
    <w:rsid w:val="055C79A3"/>
    <w:rsid w:val="067C5412"/>
    <w:rsid w:val="0A75EC37"/>
    <w:rsid w:val="0EC2B7F1"/>
    <w:rsid w:val="10054C18"/>
    <w:rsid w:val="131AAFD0"/>
    <w:rsid w:val="144CDE55"/>
    <w:rsid w:val="18951BFB"/>
    <w:rsid w:val="18E563A5"/>
    <w:rsid w:val="19A530BA"/>
    <w:rsid w:val="1A5D9DB2"/>
    <w:rsid w:val="1FD5BD65"/>
    <w:rsid w:val="21C8EBEE"/>
    <w:rsid w:val="250B3ED5"/>
    <w:rsid w:val="254D9054"/>
    <w:rsid w:val="266BCDD4"/>
    <w:rsid w:val="2A5CDD63"/>
    <w:rsid w:val="2EB6AC7A"/>
    <w:rsid w:val="2F83FFB2"/>
    <w:rsid w:val="3045F05C"/>
    <w:rsid w:val="304C661D"/>
    <w:rsid w:val="31787EC7"/>
    <w:rsid w:val="31FC5040"/>
    <w:rsid w:val="35FE8806"/>
    <w:rsid w:val="37EF6353"/>
    <w:rsid w:val="3C1ADC9C"/>
    <w:rsid w:val="3C9EDE6F"/>
    <w:rsid w:val="3F036FDC"/>
    <w:rsid w:val="3F28C370"/>
    <w:rsid w:val="4109FF20"/>
    <w:rsid w:val="425F86C0"/>
    <w:rsid w:val="45FE22A7"/>
    <w:rsid w:val="461B9EF0"/>
    <w:rsid w:val="46A9091E"/>
    <w:rsid w:val="4A8E8C2B"/>
    <w:rsid w:val="4C2899DC"/>
    <w:rsid w:val="4F97CE93"/>
    <w:rsid w:val="51E29030"/>
    <w:rsid w:val="56D74AC0"/>
    <w:rsid w:val="594B0052"/>
    <w:rsid w:val="5D0B64A0"/>
    <w:rsid w:val="5E0505AB"/>
    <w:rsid w:val="5EA86936"/>
    <w:rsid w:val="5F32B002"/>
    <w:rsid w:val="5F9EE39C"/>
    <w:rsid w:val="606F1856"/>
    <w:rsid w:val="66411F25"/>
    <w:rsid w:val="676D7A69"/>
    <w:rsid w:val="696C732F"/>
    <w:rsid w:val="698570D6"/>
    <w:rsid w:val="6EA9020F"/>
    <w:rsid w:val="6EDEC31B"/>
    <w:rsid w:val="6EDEC31B"/>
    <w:rsid w:val="7187AB47"/>
    <w:rsid w:val="718FDCA3"/>
    <w:rsid w:val="72EFB4A8"/>
    <w:rsid w:val="73538AD0"/>
    <w:rsid w:val="7588FFE1"/>
    <w:rsid w:val="763CFEE4"/>
    <w:rsid w:val="76CC2ACE"/>
    <w:rsid w:val="7849A06C"/>
    <w:rsid w:val="79A39244"/>
    <w:rsid w:val="7A1D940A"/>
    <w:rsid w:val="7C92598C"/>
    <w:rsid w:val="7D79ACF1"/>
    <w:rsid w:val="7F343F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E9704D"/>
  <w15:docId w15:val="{28426C65-5ACE-7543-92A2-276C08FF6B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9593F"/>
    <w:pPr>
      <w:tabs>
        <w:tab w:val="center" w:pos="4320"/>
        <w:tab w:val="right" w:pos="8640"/>
      </w:tabs>
    </w:pPr>
  </w:style>
  <w:style w:type="character" w:styleId="HeaderChar" w:customStyle="1">
    <w:name w:val="Header Char"/>
    <w:basedOn w:val="DefaultParagraphFont"/>
    <w:link w:val="Header"/>
    <w:uiPriority w:val="99"/>
    <w:rsid w:val="00B9593F"/>
  </w:style>
  <w:style w:type="paragraph" w:styleId="Footer">
    <w:name w:val="footer"/>
    <w:basedOn w:val="Normal"/>
    <w:link w:val="FooterChar"/>
    <w:uiPriority w:val="99"/>
    <w:unhideWhenUsed/>
    <w:rsid w:val="00B9593F"/>
    <w:pPr>
      <w:tabs>
        <w:tab w:val="center" w:pos="4320"/>
        <w:tab w:val="right" w:pos="8640"/>
      </w:tabs>
    </w:pPr>
  </w:style>
  <w:style w:type="character" w:styleId="FooterChar" w:customStyle="1">
    <w:name w:val="Footer Char"/>
    <w:basedOn w:val="DefaultParagraphFont"/>
    <w:link w:val="Footer"/>
    <w:uiPriority w:val="99"/>
    <w:rsid w:val="00B9593F"/>
  </w:style>
  <w:style w:type="paragraph" w:styleId="BalloonText">
    <w:name w:val="Balloon Text"/>
    <w:basedOn w:val="Normal"/>
    <w:link w:val="BalloonTextChar"/>
    <w:uiPriority w:val="99"/>
    <w:semiHidden/>
    <w:unhideWhenUsed/>
    <w:rsid w:val="00B9593F"/>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B9593F"/>
    <w:rPr>
      <w:rFonts w:ascii="Lucida Grande" w:hAnsi="Lucida Grande" w:cs="Lucida Grande"/>
      <w:sz w:val="18"/>
      <w:szCs w:val="18"/>
    </w:rPr>
  </w:style>
  <w:style w:type="paragraph" w:styleId="ListParagraph">
    <w:name w:val="List Paragraph"/>
    <w:basedOn w:val="Normal"/>
    <w:uiPriority w:val="34"/>
    <w:qFormat/>
    <w:rsid w:val="00EA2C3A"/>
    <w:pPr>
      <w:ind w:left="720"/>
      <w:contextualSpacing/>
    </w:pPr>
  </w:style>
  <w:style w:type="paragraph" w:styleId="DocumentMap">
    <w:name w:val="Document Map"/>
    <w:basedOn w:val="Normal"/>
    <w:link w:val="DocumentMapChar"/>
    <w:uiPriority w:val="99"/>
    <w:semiHidden/>
    <w:unhideWhenUsed/>
    <w:rsid w:val="00554C9A"/>
    <w:rPr>
      <w:rFonts w:ascii="Times New Roman" w:hAnsi="Times New Roman" w:cs="Times New Roman"/>
    </w:rPr>
  </w:style>
  <w:style w:type="character" w:styleId="DocumentMapChar" w:customStyle="1">
    <w:name w:val="Document Map Char"/>
    <w:basedOn w:val="DefaultParagraphFont"/>
    <w:link w:val="DocumentMap"/>
    <w:uiPriority w:val="99"/>
    <w:semiHidden/>
    <w:rsid w:val="00554C9A"/>
    <w:rPr>
      <w:rFonts w:ascii="Times New Roman" w:hAnsi="Times New Roman" w:cs="Times New Roman"/>
    </w:rPr>
  </w:style>
  <w:style w:type="character" w:styleId="Hyperlink">
    <w:name w:val="Hyperlink"/>
    <w:basedOn w:val="DefaultParagraphFont"/>
    <w:uiPriority w:val="99"/>
    <w:unhideWhenUsed/>
    <w:rsid w:val="00924473"/>
    <w:rPr>
      <w:color w:val="0000FF" w:themeColor="hyperlink"/>
      <w:u w:val="single"/>
    </w:rPr>
  </w:style>
  <w:style w:type="character" w:styleId="UnresolvedMention">
    <w:name w:val="Unresolved Mention"/>
    <w:basedOn w:val="DefaultParagraphFont"/>
    <w:uiPriority w:val="99"/>
    <w:rsid w:val="00924473"/>
    <w:rPr>
      <w:color w:val="605E5C"/>
      <w:shd w:val="clear" w:color="auto" w:fill="E1DFDD"/>
    </w:rPr>
  </w:style>
  <w:style w:type="character" w:styleId="FollowedHyperlink">
    <w:name w:val="FollowedHyperlink"/>
    <w:basedOn w:val="DefaultParagraphFont"/>
    <w:uiPriority w:val="99"/>
    <w:semiHidden/>
    <w:unhideWhenUsed/>
    <w:rsid w:val="006E3108"/>
    <w:rPr>
      <w:color w:val="800080" w:themeColor="followedHyperlink"/>
      <w:u w:val="single"/>
    </w:rPr>
  </w:style>
  <w:style w:type="table" w:styleId="TableGrid">
    <w:name w:val="Table Grid"/>
    <w:basedOn w:val="TableNormal"/>
    <w:uiPriority w:val="39"/>
    <w:rsid w:val="00514F51"/>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geNumber">
    <w:name w:val="page number"/>
    <w:basedOn w:val="DefaultParagraphFont"/>
    <w:uiPriority w:val="99"/>
    <w:semiHidden/>
    <w:unhideWhenUsed/>
    <w:rsid w:val="00514F51"/>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33057">
      <w:bodyDiv w:val="1"/>
      <w:marLeft w:val="0"/>
      <w:marRight w:val="0"/>
      <w:marTop w:val="0"/>
      <w:marBottom w:val="0"/>
      <w:divBdr>
        <w:top w:val="none" w:sz="0" w:space="0" w:color="auto"/>
        <w:left w:val="none" w:sz="0" w:space="0" w:color="auto"/>
        <w:bottom w:val="none" w:sz="0" w:space="0" w:color="auto"/>
        <w:right w:val="none" w:sz="0" w:space="0" w:color="auto"/>
      </w:divBdr>
    </w:div>
    <w:div w:id="150488258">
      <w:bodyDiv w:val="1"/>
      <w:marLeft w:val="0"/>
      <w:marRight w:val="0"/>
      <w:marTop w:val="0"/>
      <w:marBottom w:val="0"/>
      <w:divBdr>
        <w:top w:val="none" w:sz="0" w:space="0" w:color="auto"/>
        <w:left w:val="none" w:sz="0" w:space="0" w:color="auto"/>
        <w:bottom w:val="none" w:sz="0" w:space="0" w:color="auto"/>
        <w:right w:val="none" w:sz="0" w:space="0" w:color="auto"/>
      </w:divBdr>
    </w:div>
    <w:div w:id="585385689">
      <w:bodyDiv w:val="1"/>
      <w:marLeft w:val="0"/>
      <w:marRight w:val="0"/>
      <w:marTop w:val="0"/>
      <w:marBottom w:val="0"/>
      <w:divBdr>
        <w:top w:val="none" w:sz="0" w:space="0" w:color="auto"/>
        <w:left w:val="none" w:sz="0" w:space="0" w:color="auto"/>
        <w:bottom w:val="none" w:sz="0" w:space="0" w:color="auto"/>
        <w:right w:val="none" w:sz="0" w:space="0" w:color="auto"/>
      </w:divBdr>
    </w:div>
    <w:div w:id="943197812">
      <w:bodyDiv w:val="1"/>
      <w:marLeft w:val="0"/>
      <w:marRight w:val="0"/>
      <w:marTop w:val="0"/>
      <w:marBottom w:val="0"/>
      <w:divBdr>
        <w:top w:val="none" w:sz="0" w:space="0" w:color="auto"/>
        <w:left w:val="none" w:sz="0" w:space="0" w:color="auto"/>
        <w:bottom w:val="none" w:sz="0" w:space="0" w:color="auto"/>
        <w:right w:val="none" w:sz="0" w:space="0" w:color="auto"/>
      </w:divBdr>
      <w:divsChild>
        <w:div w:id="1862428721">
          <w:marLeft w:val="0"/>
          <w:marRight w:val="0"/>
          <w:marTop w:val="0"/>
          <w:marBottom w:val="0"/>
          <w:divBdr>
            <w:top w:val="none" w:sz="0" w:space="0" w:color="auto"/>
            <w:left w:val="none" w:sz="0" w:space="0" w:color="auto"/>
            <w:bottom w:val="none" w:sz="0" w:space="0" w:color="auto"/>
            <w:right w:val="none" w:sz="0" w:space="0" w:color="auto"/>
          </w:divBdr>
          <w:divsChild>
            <w:div w:id="298268475">
              <w:marLeft w:val="0"/>
              <w:marRight w:val="0"/>
              <w:marTop w:val="0"/>
              <w:marBottom w:val="0"/>
              <w:divBdr>
                <w:top w:val="none" w:sz="0" w:space="0" w:color="auto"/>
                <w:left w:val="none" w:sz="0" w:space="0" w:color="auto"/>
                <w:bottom w:val="none" w:sz="0" w:space="0" w:color="auto"/>
                <w:right w:val="none" w:sz="0" w:space="0" w:color="auto"/>
              </w:divBdr>
              <w:divsChild>
                <w:div w:id="5414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836864">
      <w:bodyDiv w:val="1"/>
      <w:marLeft w:val="0"/>
      <w:marRight w:val="0"/>
      <w:marTop w:val="0"/>
      <w:marBottom w:val="0"/>
      <w:divBdr>
        <w:top w:val="none" w:sz="0" w:space="0" w:color="auto"/>
        <w:left w:val="none" w:sz="0" w:space="0" w:color="auto"/>
        <w:bottom w:val="none" w:sz="0" w:space="0" w:color="auto"/>
        <w:right w:val="none" w:sz="0" w:space="0" w:color="auto"/>
      </w:divBdr>
      <w:divsChild>
        <w:div w:id="1960992940">
          <w:marLeft w:val="0"/>
          <w:marRight w:val="0"/>
          <w:marTop w:val="0"/>
          <w:marBottom w:val="0"/>
          <w:divBdr>
            <w:top w:val="none" w:sz="0" w:space="0" w:color="auto"/>
            <w:left w:val="none" w:sz="0" w:space="0" w:color="auto"/>
            <w:bottom w:val="none" w:sz="0" w:space="0" w:color="auto"/>
            <w:right w:val="none" w:sz="0" w:space="0" w:color="auto"/>
          </w:divBdr>
          <w:divsChild>
            <w:div w:id="676690936">
              <w:marLeft w:val="0"/>
              <w:marRight w:val="0"/>
              <w:marTop w:val="0"/>
              <w:marBottom w:val="0"/>
              <w:divBdr>
                <w:top w:val="none" w:sz="0" w:space="0" w:color="auto"/>
                <w:left w:val="none" w:sz="0" w:space="0" w:color="auto"/>
                <w:bottom w:val="none" w:sz="0" w:space="0" w:color="auto"/>
                <w:right w:val="none" w:sz="0" w:space="0" w:color="auto"/>
              </w:divBdr>
              <w:divsChild>
                <w:div w:id="1539586947">
                  <w:marLeft w:val="0"/>
                  <w:marRight w:val="0"/>
                  <w:marTop w:val="0"/>
                  <w:marBottom w:val="0"/>
                  <w:divBdr>
                    <w:top w:val="none" w:sz="0" w:space="0" w:color="auto"/>
                    <w:left w:val="none" w:sz="0" w:space="0" w:color="auto"/>
                    <w:bottom w:val="none" w:sz="0" w:space="0" w:color="auto"/>
                    <w:right w:val="none" w:sz="0" w:space="0" w:color="auto"/>
                  </w:divBdr>
                  <w:divsChild>
                    <w:div w:id="19030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058996">
      <w:bodyDiv w:val="1"/>
      <w:marLeft w:val="0"/>
      <w:marRight w:val="0"/>
      <w:marTop w:val="0"/>
      <w:marBottom w:val="0"/>
      <w:divBdr>
        <w:top w:val="none" w:sz="0" w:space="0" w:color="auto"/>
        <w:left w:val="none" w:sz="0" w:space="0" w:color="auto"/>
        <w:bottom w:val="none" w:sz="0" w:space="0" w:color="auto"/>
        <w:right w:val="none" w:sz="0" w:space="0" w:color="auto"/>
      </w:divBdr>
    </w:div>
    <w:div w:id="1511524929">
      <w:bodyDiv w:val="1"/>
      <w:marLeft w:val="0"/>
      <w:marRight w:val="0"/>
      <w:marTop w:val="0"/>
      <w:marBottom w:val="0"/>
      <w:divBdr>
        <w:top w:val="none" w:sz="0" w:space="0" w:color="auto"/>
        <w:left w:val="none" w:sz="0" w:space="0" w:color="auto"/>
        <w:bottom w:val="none" w:sz="0" w:space="0" w:color="auto"/>
        <w:right w:val="none" w:sz="0" w:space="0" w:color="auto"/>
      </w:divBdr>
      <w:divsChild>
        <w:div w:id="948052279">
          <w:marLeft w:val="0"/>
          <w:marRight w:val="0"/>
          <w:marTop w:val="0"/>
          <w:marBottom w:val="0"/>
          <w:divBdr>
            <w:top w:val="none" w:sz="0" w:space="0" w:color="auto"/>
            <w:left w:val="none" w:sz="0" w:space="0" w:color="auto"/>
            <w:bottom w:val="none" w:sz="0" w:space="0" w:color="auto"/>
            <w:right w:val="none" w:sz="0" w:space="0" w:color="auto"/>
          </w:divBdr>
          <w:divsChild>
            <w:div w:id="1436249764">
              <w:marLeft w:val="0"/>
              <w:marRight w:val="0"/>
              <w:marTop w:val="0"/>
              <w:marBottom w:val="0"/>
              <w:divBdr>
                <w:top w:val="none" w:sz="0" w:space="0" w:color="auto"/>
                <w:left w:val="none" w:sz="0" w:space="0" w:color="auto"/>
                <w:bottom w:val="none" w:sz="0" w:space="0" w:color="auto"/>
                <w:right w:val="none" w:sz="0" w:space="0" w:color="auto"/>
              </w:divBdr>
              <w:divsChild>
                <w:div w:id="654601453">
                  <w:marLeft w:val="0"/>
                  <w:marRight w:val="0"/>
                  <w:marTop w:val="0"/>
                  <w:marBottom w:val="0"/>
                  <w:divBdr>
                    <w:top w:val="none" w:sz="0" w:space="0" w:color="auto"/>
                    <w:left w:val="none" w:sz="0" w:space="0" w:color="auto"/>
                    <w:bottom w:val="none" w:sz="0" w:space="0" w:color="auto"/>
                    <w:right w:val="none" w:sz="0" w:space="0" w:color="auto"/>
                  </w:divBdr>
                  <w:divsChild>
                    <w:div w:id="8470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8273446">
      <w:bodyDiv w:val="1"/>
      <w:marLeft w:val="0"/>
      <w:marRight w:val="0"/>
      <w:marTop w:val="0"/>
      <w:marBottom w:val="0"/>
      <w:divBdr>
        <w:top w:val="none" w:sz="0" w:space="0" w:color="auto"/>
        <w:left w:val="none" w:sz="0" w:space="0" w:color="auto"/>
        <w:bottom w:val="none" w:sz="0" w:space="0" w:color="auto"/>
        <w:right w:val="none" w:sz="0" w:space="0" w:color="auto"/>
      </w:divBdr>
    </w:div>
    <w:div w:id="1700859269">
      <w:bodyDiv w:val="1"/>
      <w:marLeft w:val="0"/>
      <w:marRight w:val="0"/>
      <w:marTop w:val="0"/>
      <w:marBottom w:val="0"/>
      <w:divBdr>
        <w:top w:val="none" w:sz="0" w:space="0" w:color="auto"/>
        <w:left w:val="none" w:sz="0" w:space="0" w:color="auto"/>
        <w:bottom w:val="none" w:sz="0" w:space="0" w:color="auto"/>
        <w:right w:val="none" w:sz="0" w:space="0" w:color="auto"/>
      </w:divBdr>
    </w:div>
    <w:div w:id="2001614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image" Target="media/image1.emf" Id="rId8" /><Relationship Type="http://schemas.openxmlformats.org/officeDocument/2006/relationships/image" Target="media/image6.emf" Id="rId13"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5.emf" Id="rId12" /><Relationship Type="http://schemas.openxmlformats.org/officeDocument/2006/relationships/header" Target="header1.xml" Id="rId17" /><Relationship Type="http://schemas.openxmlformats.org/officeDocument/2006/relationships/numbering" Target="numbering.xml" Id="rId2" /><Relationship Type="http://schemas.openxmlformats.org/officeDocument/2006/relationships/image" Target="media/image9.emf"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emf" Id="rId11" /><Relationship Type="http://schemas.openxmlformats.org/officeDocument/2006/relationships/customXml" Target="../customXml/item4.xml" Id="rId24" /><Relationship Type="http://schemas.openxmlformats.org/officeDocument/2006/relationships/webSettings" Target="webSettings.xml" Id="rId5" /><Relationship Type="http://schemas.openxmlformats.org/officeDocument/2006/relationships/customXml" Target="../customXml/item3.xml" Id="rId23" /><Relationship Type="http://schemas.openxmlformats.org/officeDocument/2006/relationships/image" Target="media/image3.emf" Id="rId10" /><Relationship Type="http://schemas.openxmlformats.org/officeDocument/2006/relationships/footer" Target="footer2.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emf" Id="rId14" /><Relationship Type="http://schemas.openxmlformats.org/officeDocument/2006/relationships/customXml" Target="../customXml/item2.xml" Id="rId22" /><Relationship Type="http://schemas.openxmlformats.org/officeDocument/2006/relationships/glossaryDocument" Target="glossary/document.xml" Id="Ra14cd719706c470d" /><Relationship Type="http://schemas.openxmlformats.org/officeDocument/2006/relationships/hyperlink" Target="mailto:Incident.inflow@studiodesigner.com" TargetMode="External" Id="R7443bae726b5453e" /></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peterson/Downloads/_1_Word%20+%20PPT%20Templates/SD%20Memo%202022.dotx" TargetMode="External"/></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91c1fa5a-4eec-4bf0-85ea-286857565ffc}"/>
      </w:docPartPr>
      <w:docPartBody>
        <w:p xmlns:wp14="http://schemas.microsoft.com/office/word/2010/wordml" w14:paraId="562833E4"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AE52763C730C64585375CE6A8ED163C" ma:contentTypeVersion="15" ma:contentTypeDescription="Create a new document." ma:contentTypeScope="" ma:versionID="1b91e8cafaad84dd3f40fd1404fd84db">
  <xsd:schema xmlns:xsd="http://www.w3.org/2001/XMLSchema" xmlns:xs="http://www.w3.org/2001/XMLSchema" xmlns:p="http://schemas.microsoft.com/office/2006/metadata/properties" xmlns:ns2="ff40dd39-1418-4a74-a948-8862da00bd9e" xmlns:ns3="8a8db8b0-c6e7-46e3-afe8-3025d1ca19d2" targetNamespace="http://schemas.microsoft.com/office/2006/metadata/properties" ma:root="true" ma:fieldsID="f2f66fa14eaeb9602da535850fbceed5" ns2:_="" ns3:_="">
    <xsd:import namespace="ff40dd39-1418-4a74-a948-8862da00bd9e"/>
    <xsd:import namespace="8a8db8b0-c6e7-46e3-afe8-3025d1ca19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dd39-1418-4a74-a948-8862da00bd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6e8d7e2-ec86-4f22-a023-aaa323732ca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8db8b0-c6e7-46e3-afe8-3025d1ca19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334e454-1115-448f-8318-e32de58eca1b}" ma:internalName="TaxCatchAll" ma:showField="CatchAllData" ma:web="8a8db8b0-c6e7-46e3-afe8-3025d1ca19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40dd39-1418-4a74-a948-8862da00bd9e">
      <Terms xmlns="http://schemas.microsoft.com/office/infopath/2007/PartnerControls"/>
    </lcf76f155ced4ddcb4097134ff3c332f>
    <TaxCatchAll xmlns="8a8db8b0-c6e7-46e3-afe8-3025d1ca19d2" xsi:nil="true"/>
  </documentManagement>
</p:properties>
</file>

<file path=customXml/itemProps1.xml><?xml version="1.0" encoding="utf-8"?>
<ds:datastoreItem xmlns:ds="http://schemas.openxmlformats.org/officeDocument/2006/customXml" ds:itemID="{8333037C-0CF7-0B4F-BB99-5D563C93433C}">
  <ds:schemaRefs>
    <ds:schemaRef ds:uri="http://schemas.openxmlformats.org/officeDocument/2006/bibliography"/>
  </ds:schemaRefs>
</ds:datastoreItem>
</file>

<file path=customXml/itemProps2.xml><?xml version="1.0" encoding="utf-8"?>
<ds:datastoreItem xmlns:ds="http://schemas.openxmlformats.org/officeDocument/2006/customXml" ds:itemID="{00018575-F63E-4CAF-A999-1B8BE6D264C4}"/>
</file>

<file path=customXml/itemProps3.xml><?xml version="1.0" encoding="utf-8"?>
<ds:datastoreItem xmlns:ds="http://schemas.openxmlformats.org/officeDocument/2006/customXml" ds:itemID="{A023045F-8570-400D-A7AB-833B997E1F2B}"/>
</file>

<file path=customXml/itemProps4.xml><?xml version="1.0" encoding="utf-8"?>
<ds:datastoreItem xmlns:ds="http://schemas.openxmlformats.org/officeDocument/2006/customXml" ds:itemID="{93B0F005-7E5E-4AA3-A184-AEAA61487C1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SD Memo 2022.dotx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Ty Peterson</dc:creator>
  <keywords/>
  <dc:description/>
  <lastModifiedBy>Brandon Balams</lastModifiedBy>
  <revision>24</revision>
  <lastPrinted>2020-01-17T18:23:00.0000000Z</lastPrinted>
  <dcterms:created xsi:type="dcterms:W3CDTF">2022-05-17T12:41:00.0000000Z</dcterms:created>
  <dcterms:modified xsi:type="dcterms:W3CDTF">2024-11-01T18:44:20.3751492Z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0x0101008AE52763C730C64585375CE6A8ED163C</vt:lpwstr>
  </property>
  <property fmtid="{D5CDD505-2E9C-101B-9397-08002B2CF9AE}" pid="3" name="MediaServiceImageTags">
    <vt:lpwstr/>
  </property>
</Properties>
</file>